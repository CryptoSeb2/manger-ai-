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921"/>
        <w:tblW w:w="9072" w:type="dxa"/>
        <w:tblLook w:val="01E0" w:firstRow="1" w:lastRow="1" w:firstColumn="1" w:lastColumn="1" w:noHBand="0" w:noVBand="0"/>
      </w:tblPr>
      <w:tblGrid>
        <w:gridCol w:w="2379"/>
        <w:gridCol w:w="6693"/>
      </w:tblGrid>
      <w:tr w:rsidR="00D26C16" w:rsidRPr="001D3F4B" w14:paraId="73A61D2C" w14:textId="77777777" w:rsidTr="00CF30C3">
        <w:trPr>
          <w:trHeight w:val="2819"/>
        </w:trPr>
        <w:tc>
          <w:tcPr>
            <w:tcW w:w="9072" w:type="dxa"/>
            <w:gridSpan w:val="2"/>
            <w:vAlign w:val="center"/>
          </w:tcPr>
          <w:p w14:paraId="7EEA0A9D" w14:textId="0855C814" w:rsidR="00D26C16" w:rsidRPr="001D3F4B" w:rsidRDefault="00265E38" w:rsidP="00CF30C3">
            <w:r>
              <w:rPr>
                <w:noProof/>
              </w:rPr>
              <w:drawing>
                <wp:inline distT="0" distB="0" distL="0" distR="0" wp14:anchorId="21E172EC" wp14:editId="38CC1531">
                  <wp:extent cx="3752850" cy="2219325"/>
                  <wp:effectExtent l="0" t="0" r="0" b="0"/>
                  <wp:docPr id="2" name="Picture 1" descr="SESAR_J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SAR_J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2850" cy="2219325"/>
                          </a:xfrm>
                          <a:prstGeom prst="rect">
                            <a:avLst/>
                          </a:prstGeom>
                          <a:noFill/>
                          <a:ln>
                            <a:noFill/>
                          </a:ln>
                        </pic:spPr>
                      </pic:pic>
                    </a:graphicData>
                  </a:graphic>
                </wp:inline>
              </w:drawing>
            </w:r>
          </w:p>
        </w:tc>
      </w:tr>
      <w:tr w:rsidR="00D26C16" w:rsidRPr="001D3F4B" w14:paraId="6AFD1E30" w14:textId="77777777" w:rsidTr="00CF30C3">
        <w:trPr>
          <w:trHeight w:val="2498"/>
        </w:trPr>
        <w:tc>
          <w:tcPr>
            <w:tcW w:w="9072" w:type="dxa"/>
            <w:gridSpan w:val="2"/>
            <w:tcBorders>
              <w:bottom w:val="single" w:sz="4" w:space="0" w:color="808080"/>
            </w:tcBorders>
            <w:vAlign w:val="center"/>
          </w:tcPr>
          <w:p w14:paraId="46BA0FCE" w14:textId="77777777" w:rsidR="00D26C16" w:rsidRPr="001D3F4B" w:rsidRDefault="00265E38" w:rsidP="00CF30C3">
            <w:pPr>
              <w:pStyle w:val="SJUTitlePageLarge"/>
            </w:pPr>
            <w:fldSimple w:instr=" DOCPROPERTY  Title  \* MERGEFORMAT ">
              <w:r>
                <w:t>Demonstration Report Template</w:t>
              </w:r>
            </w:fldSimple>
          </w:p>
        </w:tc>
      </w:tr>
      <w:tr w:rsidR="00D26C16" w:rsidRPr="001D3F4B" w14:paraId="2D6B1C8A" w14:textId="77777777" w:rsidTr="00CF30C3">
        <w:trPr>
          <w:trHeight w:val="436"/>
        </w:trPr>
        <w:tc>
          <w:tcPr>
            <w:tcW w:w="9072" w:type="dxa"/>
            <w:gridSpan w:val="2"/>
            <w:tcBorders>
              <w:top w:val="single" w:sz="4" w:space="0" w:color="808080"/>
              <w:left w:val="single" w:sz="4" w:space="0" w:color="808080"/>
              <w:right w:val="single" w:sz="4" w:space="0" w:color="808080"/>
            </w:tcBorders>
            <w:shd w:val="clear" w:color="auto" w:fill="9BBB59"/>
            <w:vAlign w:val="center"/>
          </w:tcPr>
          <w:p w14:paraId="0B7BF4CD" w14:textId="77777777" w:rsidR="00D26C16" w:rsidRPr="001D3F4B" w:rsidRDefault="00D26C16" w:rsidP="00CF30C3">
            <w:r w:rsidRPr="001D3F4B">
              <w:t>Document information</w:t>
            </w:r>
          </w:p>
        </w:tc>
      </w:tr>
      <w:tr w:rsidR="00D26C16" w:rsidRPr="001D3F4B" w14:paraId="1118056A" w14:textId="77777777" w:rsidTr="00CF30C3">
        <w:trPr>
          <w:trHeight w:val="345"/>
        </w:trPr>
        <w:tc>
          <w:tcPr>
            <w:tcW w:w="2379" w:type="dxa"/>
            <w:tcBorders>
              <w:left w:val="single" w:sz="4" w:space="0" w:color="808080"/>
            </w:tcBorders>
            <w:vAlign w:val="center"/>
          </w:tcPr>
          <w:p w14:paraId="0132993A" w14:textId="77777777" w:rsidR="00D26C16" w:rsidRPr="001D3F4B" w:rsidRDefault="00D26C16" w:rsidP="00CF30C3">
            <w:r w:rsidRPr="001D3F4B">
              <w:t xml:space="preserve">Project </w:t>
            </w:r>
            <w:r w:rsidR="00732A9B" w:rsidRPr="001D3F4B">
              <w:t>T</w:t>
            </w:r>
            <w:r w:rsidRPr="001D3F4B">
              <w:t>itle</w:t>
            </w:r>
          </w:p>
        </w:tc>
        <w:tc>
          <w:tcPr>
            <w:tcW w:w="6693" w:type="dxa"/>
            <w:tcBorders>
              <w:right w:val="single" w:sz="4" w:space="0" w:color="808080"/>
            </w:tcBorders>
            <w:vAlign w:val="center"/>
          </w:tcPr>
          <w:p w14:paraId="0D2CF74D" w14:textId="77777777" w:rsidR="00D26C16" w:rsidRPr="001D3F4B" w:rsidRDefault="00265E38" w:rsidP="00CF30C3">
            <w:pPr>
              <w:rPr>
                <w:szCs w:val="18"/>
              </w:rPr>
            </w:pPr>
            <w:fldSimple w:instr=" DOCPROPERTY  &quot;Project title&quot;  \* MERGEFORMAT ">
              <w:r w:rsidRPr="00265E38">
                <w:rPr>
                  <w:szCs w:val="18"/>
                </w:rPr>
                <w:t>Project Title</w:t>
              </w:r>
            </w:fldSimple>
          </w:p>
        </w:tc>
      </w:tr>
      <w:tr w:rsidR="00D26C16" w:rsidRPr="001D3F4B" w14:paraId="6A529F1A" w14:textId="77777777" w:rsidTr="00CF30C3">
        <w:trPr>
          <w:trHeight w:val="345"/>
        </w:trPr>
        <w:tc>
          <w:tcPr>
            <w:tcW w:w="2379" w:type="dxa"/>
            <w:tcBorders>
              <w:left w:val="single" w:sz="4" w:space="0" w:color="808080"/>
            </w:tcBorders>
            <w:vAlign w:val="center"/>
          </w:tcPr>
          <w:p w14:paraId="61947A93" w14:textId="77777777" w:rsidR="00D26C16" w:rsidRPr="001D3F4B" w:rsidRDefault="00D26C16" w:rsidP="00CF30C3">
            <w:r w:rsidRPr="001D3F4B">
              <w:t>Project N</w:t>
            </w:r>
            <w:r w:rsidR="00732A9B" w:rsidRPr="001D3F4B">
              <w:t>umber</w:t>
            </w:r>
          </w:p>
        </w:tc>
        <w:tc>
          <w:tcPr>
            <w:tcW w:w="6693" w:type="dxa"/>
            <w:tcBorders>
              <w:right w:val="single" w:sz="4" w:space="0" w:color="808080"/>
            </w:tcBorders>
            <w:vAlign w:val="center"/>
          </w:tcPr>
          <w:p w14:paraId="182F5167" w14:textId="77777777" w:rsidR="00D26C16" w:rsidRPr="001D3F4B" w:rsidRDefault="00265E38" w:rsidP="00757AE8">
            <w:pPr>
              <w:rPr>
                <w:szCs w:val="18"/>
              </w:rPr>
            </w:pPr>
            <w:fldSimple w:instr=" DOCPROPERTY  Lot  \* MERGEFORMAT ">
              <w:r>
                <w:t>00</w:t>
              </w:r>
            </w:fldSimple>
            <w:r w:rsidR="00D26C16" w:rsidRPr="001D3F4B">
              <w:t>.</w:t>
            </w:r>
            <w:fldSimple w:instr=" DOCPROPERTY  P  \* MERGEFORMAT ">
              <w:r>
                <w:t>00</w:t>
              </w:r>
            </w:fldSimple>
          </w:p>
        </w:tc>
      </w:tr>
      <w:tr w:rsidR="00D26C16" w:rsidRPr="001D3F4B" w14:paraId="5D778C3C" w14:textId="77777777" w:rsidTr="00CF30C3">
        <w:trPr>
          <w:trHeight w:val="345"/>
        </w:trPr>
        <w:tc>
          <w:tcPr>
            <w:tcW w:w="2379" w:type="dxa"/>
            <w:tcBorders>
              <w:left w:val="single" w:sz="4" w:space="0" w:color="808080"/>
            </w:tcBorders>
            <w:vAlign w:val="center"/>
          </w:tcPr>
          <w:p w14:paraId="7EAE9B9B" w14:textId="77777777" w:rsidR="00D26C16" w:rsidRPr="001D3F4B" w:rsidRDefault="00D26C16" w:rsidP="00CF30C3">
            <w:r w:rsidRPr="001D3F4B">
              <w:t>Project Manager</w:t>
            </w:r>
          </w:p>
        </w:tc>
        <w:tc>
          <w:tcPr>
            <w:tcW w:w="6693" w:type="dxa"/>
            <w:tcBorders>
              <w:right w:val="single" w:sz="4" w:space="0" w:color="808080"/>
            </w:tcBorders>
            <w:vAlign w:val="center"/>
          </w:tcPr>
          <w:p w14:paraId="0B94907C" w14:textId="77777777" w:rsidR="00D26C16" w:rsidRPr="001D3F4B" w:rsidRDefault="00265E38" w:rsidP="00CF30C3">
            <w:pPr>
              <w:rPr>
                <w:szCs w:val="18"/>
              </w:rPr>
            </w:pPr>
            <w:fldSimple w:instr=" DOCPROPERTY  &quot;Project manager&quot;  \* MERGEFORMAT ">
              <w:r w:rsidRPr="00265E38">
                <w:rPr>
                  <w:szCs w:val="18"/>
                </w:rPr>
                <w:t>Company</w:t>
              </w:r>
            </w:fldSimple>
          </w:p>
        </w:tc>
      </w:tr>
      <w:tr w:rsidR="00D26C16" w:rsidRPr="001D3F4B" w14:paraId="7A3A84F6" w14:textId="77777777" w:rsidTr="00CF30C3">
        <w:trPr>
          <w:trHeight w:val="345"/>
        </w:trPr>
        <w:tc>
          <w:tcPr>
            <w:tcW w:w="2379" w:type="dxa"/>
            <w:tcBorders>
              <w:left w:val="single" w:sz="4" w:space="0" w:color="808080"/>
            </w:tcBorders>
            <w:vAlign w:val="center"/>
          </w:tcPr>
          <w:p w14:paraId="4E4BB38F" w14:textId="77777777" w:rsidR="00D26C16" w:rsidRPr="001D3F4B" w:rsidRDefault="00D26C16" w:rsidP="00CF30C3">
            <w:r w:rsidRPr="001D3F4B">
              <w:t>Deliverable Name</w:t>
            </w:r>
          </w:p>
        </w:tc>
        <w:tc>
          <w:tcPr>
            <w:tcW w:w="6693" w:type="dxa"/>
            <w:tcBorders>
              <w:right w:val="single" w:sz="4" w:space="0" w:color="808080"/>
            </w:tcBorders>
            <w:vAlign w:val="center"/>
          </w:tcPr>
          <w:p w14:paraId="49346604" w14:textId="77777777" w:rsidR="00D26C16" w:rsidRPr="001D3F4B" w:rsidRDefault="00265E38" w:rsidP="00CF30C3">
            <w:pPr>
              <w:rPr>
                <w:szCs w:val="18"/>
              </w:rPr>
            </w:pPr>
            <w:fldSimple w:instr=" DOCPROPERTY  Title  \* MERGEFORMAT ">
              <w:r w:rsidRPr="00265E38">
                <w:rPr>
                  <w:szCs w:val="18"/>
                </w:rPr>
                <w:t>Demonstration Report Template</w:t>
              </w:r>
            </w:fldSimple>
          </w:p>
        </w:tc>
      </w:tr>
      <w:tr w:rsidR="00D26C16" w:rsidRPr="001D3F4B" w14:paraId="24C393E0" w14:textId="77777777" w:rsidTr="00CF30C3">
        <w:trPr>
          <w:trHeight w:val="345"/>
        </w:trPr>
        <w:tc>
          <w:tcPr>
            <w:tcW w:w="2379" w:type="dxa"/>
            <w:tcBorders>
              <w:left w:val="single" w:sz="4" w:space="0" w:color="808080"/>
            </w:tcBorders>
            <w:vAlign w:val="center"/>
          </w:tcPr>
          <w:p w14:paraId="320BC595" w14:textId="77777777" w:rsidR="00D26C16" w:rsidRPr="001D3F4B" w:rsidRDefault="00D26C16" w:rsidP="00CF30C3">
            <w:r w:rsidRPr="001D3F4B">
              <w:t>Edition</w:t>
            </w:r>
          </w:p>
        </w:tc>
        <w:tc>
          <w:tcPr>
            <w:tcW w:w="6693" w:type="dxa"/>
            <w:tcBorders>
              <w:right w:val="single" w:sz="4" w:space="0" w:color="808080"/>
            </w:tcBorders>
            <w:vAlign w:val="center"/>
          </w:tcPr>
          <w:p w14:paraId="08A7B47B" w14:textId="77777777" w:rsidR="00D26C16" w:rsidRPr="001D3F4B" w:rsidRDefault="00265E38" w:rsidP="00CF30C3">
            <w:pPr>
              <w:rPr>
                <w:szCs w:val="18"/>
              </w:rPr>
            </w:pPr>
            <w:fldSimple w:instr=" DOCPROPERTY  Edition  \* MERGEFORMAT ">
              <w:r w:rsidRPr="00265E38">
                <w:rPr>
                  <w:szCs w:val="18"/>
                </w:rPr>
                <w:t>00.00.00</w:t>
              </w:r>
            </w:fldSimple>
          </w:p>
        </w:tc>
      </w:tr>
      <w:tr w:rsidR="00CD3E62" w:rsidRPr="001D3F4B" w14:paraId="2A273782" w14:textId="77777777" w:rsidTr="00CD3E62">
        <w:trPr>
          <w:trHeight w:val="345"/>
        </w:trPr>
        <w:tc>
          <w:tcPr>
            <w:tcW w:w="2379" w:type="dxa"/>
            <w:tcBorders>
              <w:left w:val="single" w:sz="4" w:space="0" w:color="808080"/>
            </w:tcBorders>
            <w:vAlign w:val="center"/>
          </w:tcPr>
          <w:p w14:paraId="7E0CACE5" w14:textId="77777777" w:rsidR="00CD3E62" w:rsidRPr="001D3F4B" w:rsidRDefault="00CD3E62" w:rsidP="00CF30C3">
            <w:r>
              <w:t>Template version</w:t>
            </w:r>
          </w:p>
        </w:tc>
        <w:tc>
          <w:tcPr>
            <w:tcW w:w="6693" w:type="dxa"/>
            <w:tcBorders>
              <w:right w:val="single" w:sz="4" w:space="0" w:color="808080"/>
            </w:tcBorders>
            <w:vAlign w:val="center"/>
          </w:tcPr>
          <w:p w14:paraId="4751DA0E" w14:textId="77777777" w:rsidR="00CD3E62" w:rsidRDefault="00CD3E62" w:rsidP="00CF30C3">
            <w:r>
              <w:t>01.00.00</w:t>
            </w:r>
          </w:p>
        </w:tc>
      </w:tr>
      <w:tr w:rsidR="00D26C16" w:rsidRPr="001D3F4B" w14:paraId="56DD18D7" w14:textId="77777777" w:rsidTr="00CF30C3">
        <w:trPr>
          <w:trHeight w:val="434"/>
        </w:trPr>
        <w:tc>
          <w:tcPr>
            <w:tcW w:w="9072" w:type="dxa"/>
            <w:gridSpan w:val="2"/>
            <w:tcBorders>
              <w:left w:val="single" w:sz="4" w:space="0" w:color="808080"/>
              <w:right w:val="single" w:sz="4" w:space="0" w:color="808080"/>
            </w:tcBorders>
            <w:shd w:val="clear" w:color="auto" w:fill="9BBB59"/>
            <w:vAlign w:val="center"/>
          </w:tcPr>
          <w:p w14:paraId="3D8949B2" w14:textId="77777777" w:rsidR="00D26C16" w:rsidRPr="001D3F4B" w:rsidRDefault="00D26C16" w:rsidP="00CF30C3">
            <w:r w:rsidRPr="001D3F4B">
              <w:t xml:space="preserve">Task contributors </w:t>
            </w:r>
          </w:p>
        </w:tc>
      </w:tr>
      <w:tr w:rsidR="00844FDA" w:rsidRPr="001D3F4B" w14:paraId="0BDE014A" w14:textId="77777777" w:rsidTr="00CD3E62">
        <w:trPr>
          <w:trHeight w:val="434"/>
        </w:trPr>
        <w:tc>
          <w:tcPr>
            <w:tcW w:w="9072" w:type="dxa"/>
            <w:gridSpan w:val="2"/>
            <w:tcBorders>
              <w:left w:val="single" w:sz="4" w:space="0" w:color="808080"/>
              <w:bottom w:val="single" w:sz="4" w:space="0" w:color="auto"/>
              <w:right w:val="single" w:sz="4" w:space="0" w:color="808080"/>
            </w:tcBorders>
            <w:shd w:val="clear" w:color="auto" w:fill="auto"/>
            <w:vAlign w:val="center"/>
          </w:tcPr>
          <w:p w14:paraId="7B0ECE83" w14:textId="77777777" w:rsidR="00CD3E62" w:rsidRPr="008D39B1" w:rsidRDefault="00CD3E62" w:rsidP="00CD3E62">
            <w:pPr>
              <w:pStyle w:val="Guidance"/>
            </w:pPr>
            <w:r w:rsidRPr="008D39B1">
              <w:t>List all the SESAR members involved in the task, either as main contributor or as partner contributor:</w:t>
            </w:r>
          </w:p>
          <w:p w14:paraId="021572B3" w14:textId="77777777" w:rsidR="00844FDA" w:rsidRPr="001D3F4B" w:rsidRDefault="00CD3E62" w:rsidP="00CD3E62">
            <w:r w:rsidRPr="008D39B1">
              <w:t>Company A; Company B; etc.</w:t>
            </w:r>
          </w:p>
        </w:tc>
      </w:tr>
      <w:tr w:rsidR="00757AE8" w:rsidRPr="00955183" w14:paraId="74815DA9" w14:textId="77777777" w:rsidTr="00CD3E62">
        <w:trPr>
          <w:trHeight w:val="279"/>
        </w:trPr>
        <w:tc>
          <w:tcPr>
            <w:tcW w:w="9072" w:type="dxa"/>
            <w:gridSpan w:val="2"/>
            <w:tcBorders>
              <w:top w:val="single" w:sz="4" w:space="0" w:color="auto"/>
            </w:tcBorders>
            <w:vAlign w:val="center"/>
          </w:tcPr>
          <w:p w14:paraId="5EE43991" w14:textId="77777777" w:rsidR="00757AE8" w:rsidRPr="00955183" w:rsidRDefault="00757AE8" w:rsidP="00757AE8">
            <w:pPr>
              <w:rPr>
                <w:rStyle w:val="Note"/>
              </w:rPr>
            </w:pPr>
          </w:p>
        </w:tc>
      </w:tr>
      <w:tr w:rsidR="00757AE8" w:rsidRPr="00955183" w14:paraId="024D1CFE" w14:textId="77777777" w:rsidTr="00757AE8">
        <w:trPr>
          <w:trHeight w:val="279"/>
        </w:trPr>
        <w:tc>
          <w:tcPr>
            <w:tcW w:w="9072" w:type="dxa"/>
            <w:gridSpan w:val="2"/>
            <w:vAlign w:val="center"/>
          </w:tcPr>
          <w:p w14:paraId="21F2FFD4" w14:textId="77777777" w:rsidR="00757AE8" w:rsidRPr="00955183" w:rsidRDefault="00757AE8" w:rsidP="00757AE8">
            <w:pPr>
              <w:rPr>
                <w:rStyle w:val="Note"/>
              </w:rPr>
            </w:pPr>
          </w:p>
        </w:tc>
      </w:tr>
      <w:tr w:rsidR="00D26C16" w:rsidRPr="001D3F4B" w14:paraId="282D6E9F" w14:textId="77777777" w:rsidTr="00757AE8">
        <w:trPr>
          <w:trHeight w:val="279"/>
        </w:trPr>
        <w:tc>
          <w:tcPr>
            <w:tcW w:w="9072" w:type="dxa"/>
            <w:gridSpan w:val="2"/>
            <w:tcBorders>
              <w:bottom w:val="single" w:sz="18" w:space="0" w:color="808080"/>
            </w:tcBorders>
            <w:vAlign w:val="center"/>
          </w:tcPr>
          <w:p w14:paraId="635DFFDB" w14:textId="77777777" w:rsidR="00D26C16" w:rsidRPr="001D3F4B" w:rsidRDefault="00D26C16" w:rsidP="00CF30C3">
            <w:pPr>
              <w:rPr>
                <w:rStyle w:val="Note"/>
              </w:rPr>
            </w:pPr>
            <w:r w:rsidRPr="001D3F4B">
              <w:rPr>
                <w:rStyle w:val="Note"/>
              </w:rPr>
              <w:t>Please complete the advanced properties of the document</w:t>
            </w:r>
          </w:p>
        </w:tc>
      </w:tr>
      <w:tr w:rsidR="00D26C16" w:rsidRPr="001D3F4B" w14:paraId="4E5008A1" w14:textId="77777777" w:rsidTr="00CF30C3">
        <w:trPr>
          <w:trHeight w:val="2555"/>
        </w:trPr>
        <w:tc>
          <w:tcPr>
            <w:tcW w:w="9072" w:type="dxa"/>
            <w:gridSpan w:val="2"/>
            <w:tcBorders>
              <w:top w:val="single" w:sz="18" w:space="0" w:color="808080"/>
            </w:tcBorders>
            <w:shd w:val="clear" w:color="auto" w:fill="D6E3BC"/>
          </w:tcPr>
          <w:p w14:paraId="71F9901E" w14:textId="77777777" w:rsidR="00D26C16" w:rsidRPr="001D3F4B" w:rsidRDefault="00D26C16" w:rsidP="00CF30C3">
            <w:pPr>
              <w:pStyle w:val="SJUTitlePage"/>
              <w:rPr>
                <w:lang w:val="en-GB"/>
              </w:rPr>
            </w:pPr>
            <w:r w:rsidRPr="001D3F4B">
              <w:rPr>
                <w:lang w:val="en-GB"/>
              </w:rPr>
              <w:t>Abstract</w:t>
            </w:r>
          </w:p>
          <w:p w14:paraId="0E1ABE3F" w14:textId="77777777" w:rsidR="00D26C16" w:rsidRPr="001D3F4B" w:rsidRDefault="00D26C16" w:rsidP="00CF30C3">
            <w:pPr>
              <w:pStyle w:val="AbstractGuidance"/>
              <w:rPr>
                <w:lang w:eastAsia="en-US"/>
              </w:rPr>
            </w:pPr>
            <w:r w:rsidRPr="001D3F4B">
              <w:rPr>
                <w:lang w:eastAsia="en-US"/>
              </w:rPr>
              <w:t xml:space="preserve">Abstract is written for the purpose of succinctly summarizing the main points of the document as objectively as possible. It must be short - only about a paragraph- and </w:t>
            </w:r>
            <w:proofErr w:type="gramStart"/>
            <w:r w:rsidRPr="001D3F4B">
              <w:rPr>
                <w:lang w:eastAsia="en-US"/>
              </w:rPr>
              <w:t>has to</w:t>
            </w:r>
            <w:proofErr w:type="gramEnd"/>
            <w:r w:rsidRPr="001D3F4B">
              <w:rPr>
                <w:lang w:eastAsia="en-US"/>
              </w:rPr>
              <w:t xml:space="preserve"> describe the purpose, the scope, and methods used</w:t>
            </w:r>
          </w:p>
          <w:p w14:paraId="3301275E" w14:textId="77777777" w:rsidR="00D26C16" w:rsidRPr="001D3F4B" w:rsidRDefault="00D26C16" w:rsidP="00CF30C3">
            <w:pPr>
              <w:rPr>
                <w:rStyle w:val="Abstracttext"/>
              </w:rPr>
            </w:pPr>
            <w:r w:rsidRPr="001D3F4B">
              <w:rPr>
                <w:rStyle w:val="Abstracttext"/>
              </w:rPr>
              <w:t>Use this style/font for writing the abstract.</w:t>
            </w:r>
          </w:p>
        </w:tc>
      </w:tr>
    </w:tbl>
    <w:p w14:paraId="6F67ED44" w14:textId="77777777" w:rsidR="006B420A" w:rsidRPr="006B420A" w:rsidRDefault="006B420A" w:rsidP="006B420A">
      <w:pPr>
        <w:rPr>
          <w:rFonts w:cs="Arial"/>
          <w:b/>
          <w:bCs/>
          <w:iCs/>
          <w:vanish/>
          <w:color w:val="4F81BD"/>
          <w:sz w:val="30"/>
          <w:szCs w:val="28"/>
        </w:rPr>
      </w:pPr>
    </w:p>
    <w:p w14:paraId="0D500469" w14:textId="77777777" w:rsidR="00265E38" w:rsidRDefault="00265E38" w:rsidP="00BC1674">
      <w:pPr>
        <w:pStyle w:val="BodyText"/>
        <w:rPr>
          <w:color w:val="1F497D"/>
          <w:sz w:val="32"/>
          <w:szCs w:val="32"/>
        </w:rPr>
      </w:pPr>
    </w:p>
    <w:p w14:paraId="6F3D02CE" w14:textId="7A9A5230" w:rsidR="00D26C16" w:rsidRPr="00BD480B" w:rsidRDefault="00D26C16" w:rsidP="00BC1674">
      <w:pPr>
        <w:pStyle w:val="BodyText"/>
        <w:rPr>
          <w:color w:val="1F497D"/>
          <w:sz w:val="32"/>
          <w:szCs w:val="32"/>
        </w:rPr>
      </w:pPr>
      <w:r w:rsidRPr="00BD480B">
        <w:rPr>
          <w:color w:val="1F497D"/>
          <w:sz w:val="32"/>
          <w:szCs w:val="32"/>
        </w:rPr>
        <w:t>Table of Contents</w:t>
      </w:r>
    </w:p>
    <w:p w14:paraId="12A191B3" w14:textId="77777777" w:rsidR="00B47EFD" w:rsidRDefault="00B47EFD">
      <w:pPr>
        <w:pStyle w:val="TOC1"/>
        <w:tabs>
          <w:tab w:val="right" w:leader="dot" w:pos="9016"/>
        </w:tabs>
        <w:rPr>
          <w:rFonts w:ascii="Arial" w:hAnsi="Arial" w:cs="Arial"/>
        </w:rPr>
      </w:pPr>
    </w:p>
    <w:p w14:paraId="5B5F330D" w14:textId="77777777" w:rsidR="00842A45" w:rsidRPr="003F0BAD" w:rsidRDefault="00036FCA">
      <w:pPr>
        <w:pStyle w:val="TOC1"/>
        <w:tabs>
          <w:tab w:val="right" w:leader="dot" w:pos="9016"/>
        </w:tabs>
        <w:rPr>
          <w:rFonts w:ascii="Calibri" w:hAnsi="Calibri"/>
          <w:b w:val="0"/>
          <w:bCs w:val="0"/>
          <w:caps w:val="0"/>
          <w:noProof/>
          <w:sz w:val="22"/>
          <w:szCs w:val="22"/>
        </w:rPr>
      </w:pPr>
      <w:r w:rsidRPr="001D3F4B">
        <w:rPr>
          <w:rFonts w:ascii="Arial" w:hAnsi="Arial" w:cs="Arial"/>
        </w:rPr>
        <w:fldChar w:fldCharType="begin"/>
      </w:r>
      <w:r w:rsidR="00D26C16" w:rsidRPr="001D3F4B">
        <w:rPr>
          <w:rFonts w:ascii="Arial" w:hAnsi="Arial" w:cs="Arial"/>
        </w:rPr>
        <w:instrText xml:space="preserve"> TOC \o "1-3" \h \z \u </w:instrText>
      </w:r>
      <w:r w:rsidRPr="001D3F4B">
        <w:rPr>
          <w:rFonts w:ascii="Arial" w:hAnsi="Arial" w:cs="Arial"/>
        </w:rPr>
        <w:fldChar w:fldCharType="separate"/>
      </w:r>
      <w:hyperlink w:anchor="_Toc370399384" w:history="1">
        <w:r w:rsidR="00842A45" w:rsidRPr="00ED2253">
          <w:rPr>
            <w:rStyle w:val="Hyperlink"/>
            <w:noProof/>
          </w:rPr>
          <w:t>Executive summary</w:t>
        </w:r>
        <w:r w:rsidR="00842A45">
          <w:rPr>
            <w:noProof/>
            <w:webHidden/>
          </w:rPr>
          <w:tab/>
        </w:r>
        <w:r w:rsidR="00842A45">
          <w:rPr>
            <w:noProof/>
            <w:webHidden/>
          </w:rPr>
          <w:fldChar w:fldCharType="begin"/>
        </w:r>
        <w:r w:rsidR="00842A45">
          <w:rPr>
            <w:noProof/>
            <w:webHidden/>
          </w:rPr>
          <w:instrText xml:space="preserve"> PAGEREF _Toc370399384 \h </w:instrText>
        </w:r>
        <w:r w:rsidR="00842A45">
          <w:rPr>
            <w:noProof/>
            <w:webHidden/>
          </w:rPr>
        </w:r>
        <w:r w:rsidR="00842A45">
          <w:rPr>
            <w:noProof/>
            <w:webHidden/>
          </w:rPr>
          <w:fldChar w:fldCharType="separate"/>
        </w:r>
        <w:r w:rsidR="00842A45">
          <w:rPr>
            <w:noProof/>
            <w:webHidden/>
          </w:rPr>
          <w:t>6</w:t>
        </w:r>
        <w:r w:rsidR="00842A45">
          <w:rPr>
            <w:noProof/>
            <w:webHidden/>
          </w:rPr>
          <w:fldChar w:fldCharType="end"/>
        </w:r>
      </w:hyperlink>
    </w:p>
    <w:p w14:paraId="6E366E4F" w14:textId="77777777" w:rsidR="00842A45" w:rsidRPr="003F0BAD" w:rsidRDefault="00000000">
      <w:pPr>
        <w:pStyle w:val="TOC1"/>
        <w:tabs>
          <w:tab w:val="left" w:pos="400"/>
          <w:tab w:val="right" w:leader="dot" w:pos="9016"/>
        </w:tabs>
        <w:rPr>
          <w:rFonts w:ascii="Calibri" w:hAnsi="Calibri"/>
          <w:b w:val="0"/>
          <w:bCs w:val="0"/>
          <w:caps w:val="0"/>
          <w:noProof/>
          <w:sz w:val="22"/>
          <w:szCs w:val="22"/>
        </w:rPr>
      </w:pPr>
      <w:hyperlink w:anchor="_Toc370399385" w:history="1">
        <w:r w:rsidR="00842A45" w:rsidRPr="00ED2253">
          <w:rPr>
            <w:rStyle w:val="Hyperlink"/>
            <w:noProof/>
          </w:rPr>
          <w:t>1</w:t>
        </w:r>
        <w:r w:rsidR="00842A45" w:rsidRPr="003F0BAD">
          <w:rPr>
            <w:rFonts w:ascii="Calibri" w:hAnsi="Calibri"/>
            <w:b w:val="0"/>
            <w:bCs w:val="0"/>
            <w:caps w:val="0"/>
            <w:noProof/>
            <w:sz w:val="22"/>
            <w:szCs w:val="22"/>
          </w:rPr>
          <w:tab/>
        </w:r>
        <w:r w:rsidR="00842A45" w:rsidRPr="00ED2253">
          <w:rPr>
            <w:rStyle w:val="Hyperlink"/>
            <w:noProof/>
          </w:rPr>
          <w:t>Introduction</w:t>
        </w:r>
        <w:r w:rsidR="00842A45">
          <w:rPr>
            <w:noProof/>
            <w:webHidden/>
          </w:rPr>
          <w:tab/>
        </w:r>
        <w:r w:rsidR="00842A45">
          <w:rPr>
            <w:noProof/>
            <w:webHidden/>
          </w:rPr>
          <w:fldChar w:fldCharType="begin"/>
        </w:r>
        <w:r w:rsidR="00842A45">
          <w:rPr>
            <w:noProof/>
            <w:webHidden/>
          </w:rPr>
          <w:instrText xml:space="preserve"> PAGEREF _Toc370399385 \h </w:instrText>
        </w:r>
        <w:r w:rsidR="00842A45">
          <w:rPr>
            <w:noProof/>
            <w:webHidden/>
          </w:rPr>
        </w:r>
        <w:r w:rsidR="00842A45">
          <w:rPr>
            <w:noProof/>
            <w:webHidden/>
          </w:rPr>
          <w:fldChar w:fldCharType="separate"/>
        </w:r>
        <w:r w:rsidR="00842A45">
          <w:rPr>
            <w:noProof/>
            <w:webHidden/>
          </w:rPr>
          <w:t>7</w:t>
        </w:r>
        <w:r w:rsidR="00842A45">
          <w:rPr>
            <w:noProof/>
            <w:webHidden/>
          </w:rPr>
          <w:fldChar w:fldCharType="end"/>
        </w:r>
      </w:hyperlink>
    </w:p>
    <w:p w14:paraId="3932BED1"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386" w:history="1">
        <w:r w:rsidR="00842A45" w:rsidRPr="00ED2253">
          <w:rPr>
            <w:rStyle w:val="Hyperlink"/>
            <w:noProof/>
          </w:rPr>
          <w:t>1.1</w:t>
        </w:r>
        <w:r w:rsidR="00842A45" w:rsidRPr="003F0BAD">
          <w:rPr>
            <w:rFonts w:ascii="Calibri" w:hAnsi="Calibri"/>
            <w:smallCaps w:val="0"/>
            <w:noProof/>
            <w:sz w:val="22"/>
            <w:szCs w:val="22"/>
          </w:rPr>
          <w:tab/>
        </w:r>
        <w:r w:rsidR="00842A45" w:rsidRPr="00ED2253">
          <w:rPr>
            <w:rStyle w:val="Hyperlink"/>
            <w:noProof/>
          </w:rPr>
          <w:t>Purpose of the document</w:t>
        </w:r>
        <w:r w:rsidR="00842A45">
          <w:rPr>
            <w:noProof/>
            <w:webHidden/>
          </w:rPr>
          <w:tab/>
        </w:r>
        <w:r w:rsidR="00842A45">
          <w:rPr>
            <w:noProof/>
            <w:webHidden/>
          </w:rPr>
          <w:fldChar w:fldCharType="begin"/>
        </w:r>
        <w:r w:rsidR="00842A45">
          <w:rPr>
            <w:noProof/>
            <w:webHidden/>
          </w:rPr>
          <w:instrText xml:space="preserve"> PAGEREF _Toc370399386 \h </w:instrText>
        </w:r>
        <w:r w:rsidR="00842A45">
          <w:rPr>
            <w:noProof/>
            <w:webHidden/>
          </w:rPr>
        </w:r>
        <w:r w:rsidR="00842A45">
          <w:rPr>
            <w:noProof/>
            <w:webHidden/>
          </w:rPr>
          <w:fldChar w:fldCharType="separate"/>
        </w:r>
        <w:r w:rsidR="00842A45">
          <w:rPr>
            <w:noProof/>
            <w:webHidden/>
          </w:rPr>
          <w:t>7</w:t>
        </w:r>
        <w:r w:rsidR="00842A45">
          <w:rPr>
            <w:noProof/>
            <w:webHidden/>
          </w:rPr>
          <w:fldChar w:fldCharType="end"/>
        </w:r>
      </w:hyperlink>
    </w:p>
    <w:p w14:paraId="6ACF23FA"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387" w:history="1">
        <w:r w:rsidR="00842A45" w:rsidRPr="00ED2253">
          <w:rPr>
            <w:rStyle w:val="Hyperlink"/>
            <w:noProof/>
          </w:rPr>
          <w:t>1.2</w:t>
        </w:r>
        <w:r w:rsidR="00842A45" w:rsidRPr="003F0BAD">
          <w:rPr>
            <w:rFonts w:ascii="Calibri" w:hAnsi="Calibri"/>
            <w:smallCaps w:val="0"/>
            <w:noProof/>
            <w:sz w:val="22"/>
            <w:szCs w:val="22"/>
          </w:rPr>
          <w:tab/>
        </w:r>
        <w:r w:rsidR="00842A45" w:rsidRPr="00ED2253">
          <w:rPr>
            <w:rStyle w:val="Hyperlink"/>
            <w:noProof/>
          </w:rPr>
          <w:t>Intended readership</w:t>
        </w:r>
        <w:r w:rsidR="00842A45">
          <w:rPr>
            <w:noProof/>
            <w:webHidden/>
          </w:rPr>
          <w:tab/>
        </w:r>
        <w:r w:rsidR="00842A45">
          <w:rPr>
            <w:noProof/>
            <w:webHidden/>
          </w:rPr>
          <w:fldChar w:fldCharType="begin"/>
        </w:r>
        <w:r w:rsidR="00842A45">
          <w:rPr>
            <w:noProof/>
            <w:webHidden/>
          </w:rPr>
          <w:instrText xml:space="preserve"> PAGEREF _Toc370399387 \h </w:instrText>
        </w:r>
        <w:r w:rsidR="00842A45">
          <w:rPr>
            <w:noProof/>
            <w:webHidden/>
          </w:rPr>
        </w:r>
        <w:r w:rsidR="00842A45">
          <w:rPr>
            <w:noProof/>
            <w:webHidden/>
          </w:rPr>
          <w:fldChar w:fldCharType="separate"/>
        </w:r>
        <w:r w:rsidR="00842A45">
          <w:rPr>
            <w:noProof/>
            <w:webHidden/>
          </w:rPr>
          <w:t>7</w:t>
        </w:r>
        <w:r w:rsidR="00842A45">
          <w:rPr>
            <w:noProof/>
            <w:webHidden/>
          </w:rPr>
          <w:fldChar w:fldCharType="end"/>
        </w:r>
      </w:hyperlink>
    </w:p>
    <w:p w14:paraId="27A415AC"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388" w:history="1">
        <w:r w:rsidR="00842A45" w:rsidRPr="00ED2253">
          <w:rPr>
            <w:rStyle w:val="Hyperlink"/>
            <w:noProof/>
          </w:rPr>
          <w:t>1.3</w:t>
        </w:r>
        <w:r w:rsidR="00842A45" w:rsidRPr="003F0BAD">
          <w:rPr>
            <w:rFonts w:ascii="Calibri" w:hAnsi="Calibri"/>
            <w:smallCaps w:val="0"/>
            <w:noProof/>
            <w:sz w:val="22"/>
            <w:szCs w:val="22"/>
          </w:rPr>
          <w:tab/>
        </w:r>
        <w:r w:rsidR="00842A45" w:rsidRPr="00ED2253">
          <w:rPr>
            <w:rStyle w:val="Hyperlink"/>
            <w:noProof/>
          </w:rPr>
          <w:t>Structure of the document</w:t>
        </w:r>
        <w:r w:rsidR="00842A45">
          <w:rPr>
            <w:noProof/>
            <w:webHidden/>
          </w:rPr>
          <w:tab/>
        </w:r>
        <w:r w:rsidR="00842A45">
          <w:rPr>
            <w:noProof/>
            <w:webHidden/>
          </w:rPr>
          <w:fldChar w:fldCharType="begin"/>
        </w:r>
        <w:r w:rsidR="00842A45">
          <w:rPr>
            <w:noProof/>
            <w:webHidden/>
          </w:rPr>
          <w:instrText xml:space="preserve"> PAGEREF _Toc370399388 \h </w:instrText>
        </w:r>
        <w:r w:rsidR="00842A45">
          <w:rPr>
            <w:noProof/>
            <w:webHidden/>
          </w:rPr>
        </w:r>
        <w:r w:rsidR="00842A45">
          <w:rPr>
            <w:noProof/>
            <w:webHidden/>
          </w:rPr>
          <w:fldChar w:fldCharType="separate"/>
        </w:r>
        <w:r w:rsidR="00842A45">
          <w:rPr>
            <w:noProof/>
            <w:webHidden/>
          </w:rPr>
          <w:t>7</w:t>
        </w:r>
        <w:r w:rsidR="00842A45">
          <w:rPr>
            <w:noProof/>
            <w:webHidden/>
          </w:rPr>
          <w:fldChar w:fldCharType="end"/>
        </w:r>
      </w:hyperlink>
    </w:p>
    <w:p w14:paraId="5CE03808"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389" w:history="1">
        <w:r w:rsidR="00842A45" w:rsidRPr="00ED2253">
          <w:rPr>
            <w:rStyle w:val="Hyperlink"/>
            <w:noProof/>
            <w:lang w:eastAsia="en-US"/>
          </w:rPr>
          <w:t>1.4</w:t>
        </w:r>
        <w:r w:rsidR="00842A45" w:rsidRPr="003F0BAD">
          <w:rPr>
            <w:rFonts w:ascii="Calibri" w:hAnsi="Calibri"/>
            <w:smallCaps w:val="0"/>
            <w:noProof/>
            <w:sz w:val="22"/>
            <w:szCs w:val="22"/>
          </w:rPr>
          <w:tab/>
        </w:r>
        <w:r w:rsidR="00842A45" w:rsidRPr="00ED2253">
          <w:rPr>
            <w:rStyle w:val="Hyperlink"/>
            <w:noProof/>
            <w:lang w:eastAsia="en-US"/>
          </w:rPr>
          <w:t>Glossary of terms</w:t>
        </w:r>
        <w:r w:rsidR="00842A45">
          <w:rPr>
            <w:noProof/>
            <w:webHidden/>
          </w:rPr>
          <w:tab/>
        </w:r>
        <w:r w:rsidR="00842A45">
          <w:rPr>
            <w:noProof/>
            <w:webHidden/>
          </w:rPr>
          <w:fldChar w:fldCharType="begin"/>
        </w:r>
        <w:r w:rsidR="00842A45">
          <w:rPr>
            <w:noProof/>
            <w:webHidden/>
          </w:rPr>
          <w:instrText xml:space="preserve"> PAGEREF _Toc370399389 \h </w:instrText>
        </w:r>
        <w:r w:rsidR="00842A45">
          <w:rPr>
            <w:noProof/>
            <w:webHidden/>
          </w:rPr>
        </w:r>
        <w:r w:rsidR="00842A45">
          <w:rPr>
            <w:noProof/>
            <w:webHidden/>
          </w:rPr>
          <w:fldChar w:fldCharType="separate"/>
        </w:r>
        <w:r w:rsidR="00842A45">
          <w:rPr>
            <w:noProof/>
            <w:webHidden/>
          </w:rPr>
          <w:t>7</w:t>
        </w:r>
        <w:r w:rsidR="00842A45">
          <w:rPr>
            <w:noProof/>
            <w:webHidden/>
          </w:rPr>
          <w:fldChar w:fldCharType="end"/>
        </w:r>
      </w:hyperlink>
    </w:p>
    <w:p w14:paraId="20D26EDD"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390" w:history="1">
        <w:r w:rsidR="00842A45" w:rsidRPr="00ED2253">
          <w:rPr>
            <w:rStyle w:val="Hyperlink"/>
            <w:noProof/>
          </w:rPr>
          <w:t>1.5</w:t>
        </w:r>
        <w:r w:rsidR="00842A45" w:rsidRPr="003F0BAD">
          <w:rPr>
            <w:rFonts w:ascii="Calibri" w:hAnsi="Calibri"/>
            <w:smallCaps w:val="0"/>
            <w:noProof/>
            <w:sz w:val="22"/>
            <w:szCs w:val="22"/>
          </w:rPr>
          <w:tab/>
        </w:r>
        <w:r w:rsidR="00842A45" w:rsidRPr="00ED2253">
          <w:rPr>
            <w:rStyle w:val="Hyperlink"/>
            <w:noProof/>
          </w:rPr>
          <w:t>Acronyms and Terminology</w:t>
        </w:r>
        <w:r w:rsidR="00842A45">
          <w:rPr>
            <w:noProof/>
            <w:webHidden/>
          </w:rPr>
          <w:tab/>
        </w:r>
        <w:r w:rsidR="00842A45">
          <w:rPr>
            <w:noProof/>
            <w:webHidden/>
          </w:rPr>
          <w:fldChar w:fldCharType="begin"/>
        </w:r>
        <w:r w:rsidR="00842A45">
          <w:rPr>
            <w:noProof/>
            <w:webHidden/>
          </w:rPr>
          <w:instrText xml:space="preserve"> PAGEREF _Toc370399390 \h </w:instrText>
        </w:r>
        <w:r w:rsidR="00842A45">
          <w:rPr>
            <w:noProof/>
            <w:webHidden/>
          </w:rPr>
        </w:r>
        <w:r w:rsidR="00842A45">
          <w:rPr>
            <w:noProof/>
            <w:webHidden/>
          </w:rPr>
          <w:fldChar w:fldCharType="separate"/>
        </w:r>
        <w:r w:rsidR="00842A45">
          <w:rPr>
            <w:noProof/>
            <w:webHidden/>
          </w:rPr>
          <w:t>7</w:t>
        </w:r>
        <w:r w:rsidR="00842A45">
          <w:rPr>
            <w:noProof/>
            <w:webHidden/>
          </w:rPr>
          <w:fldChar w:fldCharType="end"/>
        </w:r>
      </w:hyperlink>
    </w:p>
    <w:p w14:paraId="43F3D39A" w14:textId="77777777" w:rsidR="00842A45" w:rsidRPr="003F0BAD" w:rsidRDefault="00000000">
      <w:pPr>
        <w:pStyle w:val="TOC1"/>
        <w:tabs>
          <w:tab w:val="left" w:pos="400"/>
          <w:tab w:val="right" w:leader="dot" w:pos="9016"/>
        </w:tabs>
        <w:rPr>
          <w:rFonts w:ascii="Calibri" w:hAnsi="Calibri"/>
          <w:b w:val="0"/>
          <w:bCs w:val="0"/>
          <w:caps w:val="0"/>
          <w:noProof/>
          <w:sz w:val="22"/>
          <w:szCs w:val="22"/>
        </w:rPr>
      </w:pPr>
      <w:hyperlink w:anchor="_Toc370399391" w:history="1">
        <w:r w:rsidR="00842A45" w:rsidRPr="00ED2253">
          <w:rPr>
            <w:rStyle w:val="Hyperlink"/>
            <w:noProof/>
          </w:rPr>
          <w:t>2</w:t>
        </w:r>
        <w:r w:rsidR="00842A45" w:rsidRPr="003F0BAD">
          <w:rPr>
            <w:rFonts w:ascii="Calibri" w:hAnsi="Calibri"/>
            <w:b w:val="0"/>
            <w:bCs w:val="0"/>
            <w:caps w:val="0"/>
            <w:noProof/>
            <w:sz w:val="22"/>
            <w:szCs w:val="22"/>
          </w:rPr>
          <w:tab/>
        </w:r>
        <w:r w:rsidR="00842A45" w:rsidRPr="00ED2253">
          <w:rPr>
            <w:rStyle w:val="Hyperlink"/>
            <w:noProof/>
          </w:rPr>
          <w:t>Context of the Demonstrations</w:t>
        </w:r>
        <w:r w:rsidR="00842A45">
          <w:rPr>
            <w:noProof/>
            <w:webHidden/>
          </w:rPr>
          <w:tab/>
        </w:r>
        <w:r w:rsidR="00842A45">
          <w:rPr>
            <w:noProof/>
            <w:webHidden/>
          </w:rPr>
          <w:fldChar w:fldCharType="begin"/>
        </w:r>
        <w:r w:rsidR="00842A45">
          <w:rPr>
            <w:noProof/>
            <w:webHidden/>
          </w:rPr>
          <w:instrText xml:space="preserve"> PAGEREF _Toc370399391 \h </w:instrText>
        </w:r>
        <w:r w:rsidR="00842A45">
          <w:rPr>
            <w:noProof/>
            <w:webHidden/>
          </w:rPr>
        </w:r>
        <w:r w:rsidR="00842A45">
          <w:rPr>
            <w:noProof/>
            <w:webHidden/>
          </w:rPr>
          <w:fldChar w:fldCharType="separate"/>
        </w:r>
        <w:r w:rsidR="00842A45">
          <w:rPr>
            <w:noProof/>
            <w:webHidden/>
          </w:rPr>
          <w:t>8</w:t>
        </w:r>
        <w:r w:rsidR="00842A45">
          <w:rPr>
            <w:noProof/>
            <w:webHidden/>
          </w:rPr>
          <w:fldChar w:fldCharType="end"/>
        </w:r>
      </w:hyperlink>
    </w:p>
    <w:p w14:paraId="7C098113"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392" w:history="1">
        <w:r w:rsidR="00842A45" w:rsidRPr="00ED2253">
          <w:rPr>
            <w:rStyle w:val="Hyperlink"/>
            <w:noProof/>
          </w:rPr>
          <w:t>2.1</w:t>
        </w:r>
        <w:r w:rsidR="00842A45" w:rsidRPr="003F0BAD">
          <w:rPr>
            <w:rFonts w:ascii="Calibri" w:hAnsi="Calibri"/>
            <w:smallCaps w:val="0"/>
            <w:noProof/>
            <w:sz w:val="22"/>
            <w:szCs w:val="22"/>
          </w:rPr>
          <w:tab/>
        </w:r>
        <w:r w:rsidR="00842A45" w:rsidRPr="00ED2253">
          <w:rPr>
            <w:rStyle w:val="Hyperlink"/>
            <w:noProof/>
          </w:rPr>
          <w:t>Scope of the demonstration and complementarity with the SESAR Programme</w:t>
        </w:r>
        <w:r w:rsidR="00842A45">
          <w:rPr>
            <w:noProof/>
            <w:webHidden/>
          </w:rPr>
          <w:tab/>
        </w:r>
        <w:r w:rsidR="00842A45">
          <w:rPr>
            <w:noProof/>
            <w:webHidden/>
          </w:rPr>
          <w:fldChar w:fldCharType="begin"/>
        </w:r>
        <w:r w:rsidR="00842A45">
          <w:rPr>
            <w:noProof/>
            <w:webHidden/>
          </w:rPr>
          <w:instrText xml:space="preserve"> PAGEREF _Toc370399392 \h </w:instrText>
        </w:r>
        <w:r w:rsidR="00842A45">
          <w:rPr>
            <w:noProof/>
            <w:webHidden/>
          </w:rPr>
        </w:r>
        <w:r w:rsidR="00842A45">
          <w:rPr>
            <w:noProof/>
            <w:webHidden/>
          </w:rPr>
          <w:fldChar w:fldCharType="separate"/>
        </w:r>
        <w:r w:rsidR="00842A45">
          <w:rPr>
            <w:noProof/>
            <w:webHidden/>
          </w:rPr>
          <w:t>8</w:t>
        </w:r>
        <w:r w:rsidR="00842A45">
          <w:rPr>
            <w:noProof/>
            <w:webHidden/>
          </w:rPr>
          <w:fldChar w:fldCharType="end"/>
        </w:r>
      </w:hyperlink>
    </w:p>
    <w:p w14:paraId="13A9B6B5" w14:textId="77777777" w:rsidR="00842A45" w:rsidRPr="003F0BAD" w:rsidRDefault="00000000">
      <w:pPr>
        <w:pStyle w:val="TOC1"/>
        <w:tabs>
          <w:tab w:val="left" w:pos="400"/>
          <w:tab w:val="right" w:leader="dot" w:pos="9016"/>
        </w:tabs>
        <w:rPr>
          <w:rFonts w:ascii="Calibri" w:hAnsi="Calibri"/>
          <w:b w:val="0"/>
          <w:bCs w:val="0"/>
          <w:caps w:val="0"/>
          <w:noProof/>
          <w:sz w:val="22"/>
          <w:szCs w:val="22"/>
        </w:rPr>
      </w:pPr>
      <w:hyperlink w:anchor="_Toc370399393" w:history="1">
        <w:r w:rsidR="00842A45" w:rsidRPr="00ED2253">
          <w:rPr>
            <w:rStyle w:val="Hyperlink"/>
            <w:noProof/>
          </w:rPr>
          <w:t>3</w:t>
        </w:r>
        <w:r w:rsidR="00842A45" w:rsidRPr="003F0BAD">
          <w:rPr>
            <w:rFonts w:ascii="Calibri" w:hAnsi="Calibri"/>
            <w:b w:val="0"/>
            <w:bCs w:val="0"/>
            <w:caps w:val="0"/>
            <w:noProof/>
            <w:sz w:val="22"/>
            <w:szCs w:val="22"/>
          </w:rPr>
          <w:tab/>
        </w:r>
        <w:r w:rsidR="00842A45" w:rsidRPr="00ED2253">
          <w:rPr>
            <w:rStyle w:val="Hyperlink"/>
            <w:noProof/>
          </w:rPr>
          <w:t>Programme management</w:t>
        </w:r>
        <w:r w:rsidR="00842A45">
          <w:rPr>
            <w:noProof/>
            <w:webHidden/>
          </w:rPr>
          <w:tab/>
        </w:r>
        <w:r w:rsidR="00842A45">
          <w:rPr>
            <w:noProof/>
            <w:webHidden/>
          </w:rPr>
          <w:fldChar w:fldCharType="begin"/>
        </w:r>
        <w:r w:rsidR="00842A45">
          <w:rPr>
            <w:noProof/>
            <w:webHidden/>
          </w:rPr>
          <w:instrText xml:space="preserve"> PAGEREF _Toc370399393 \h </w:instrText>
        </w:r>
        <w:r w:rsidR="00842A45">
          <w:rPr>
            <w:noProof/>
            <w:webHidden/>
          </w:rPr>
        </w:r>
        <w:r w:rsidR="00842A45">
          <w:rPr>
            <w:noProof/>
            <w:webHidden/>
          </w:rPr>
          <w:fldChar w:fldCharType="separate"/>
        </w:r>
        <w:r w:rsidR="00842A45">
          <w:rPr>
            <w:noProof/>
            <w:webHidden/>
          </w:rPr>
          <w:t>9</w:t>
        </w:r>
        <w:r w:rsidR="00842A45">
          <w:rPr>
            <w:noProof/>
            <w:webHidden/>
          </w:rPr>
          <w:fldChar w:fldCharType="end"/>
        </w:r>
      </w:hyperlink>
    </w:p>
    <w:p w14:paraId="70D2FA85"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394" w:history="1">
        <w:r w:rsidR="00842A45" w:rsidRPr="00ED2253">
          <w:rPr>
            <w:rStyle w:val="Hyperlink"/>
            <w:noProof/>
          </w:rPr>
          <w:t>3.1</w:t>
        </w:r>
        <w:r w:rsidR="00842A45" w:rsidRPr="003F0BAD">
          <w:rPr>
            <w:rFonts w:ascii="Calibri" w:hAnsi="Calibri"/>
            <w:smallCaps w:val="0"/>
            <w:noProof/>
            <w:sz w:val="22"/>
            <w:szCs w:val="22"/>
          </w:rPr>
          <w:tab/>
        </w:r>
        <w:r w:rsidR="00842A45" w:rsidRPr="00ED2253">
          <w:rPr>
            <w:rStyle w:val="Hyperlink"/>
            <w:noProof/>
          </w:rPr>
          <w:t>Organisation</w:t>
        </w:r>
        <w:r w:rsidR="00842A45">
          <w:rPr>
            <w:noProof/>
            <w:webHidden/>
          </w:rPr>
          <w:tab/>
        </w:r>
        <w:r w:rsidR="00842A45">
          <w:rPr>
            <w:noProof/>
            <w:webHidden/>
          </w:rPr>
          <w:fldChar w:fldCharType="begin"/>
        </w:r>
        <w:r w:rsidR="00842A45">
          <w:rPr>
            <w:noProof/>
            <w:webHidden/>
          </w:rPr>
          <w:instrText xml:space="preserve"> PAGEREF _Toc370399394 \h </w:instrText>
        </w:r>
        <w:r w:rsidR="00842A45">
          <w:rPr>
            <w:noProof/>
            <w:webHidden/>
          </w:rPr>
        </w:r>
        <w:r w:rsidR="00842A45">
          <w:rPr>
            <w:noProof/>
            <w:webHidden/>
          </w:rPr>
          <w:fldChar w:fldCharType="separate"/>
        </w:r>
        <w:r w:rsidR="00842A45">
          <w:rPr>
            <w:noProof/>
            <w:webHidden/>
          </w:rPr>
          <w:t>9</w:t>
        </w:r>
        <w:r w:rsidR="00842A45">
          <w:rPr>
            <w:noProof/>
            <w:webHidden/>
          </w:rPr>
          <w:fldChar w:fldCharType="end"/>
        </w:r>
      </w:hyperlink>
    </w:p>
    <w:p w14:paraId="68E1A611"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395" w:history="1">
        <w:r w:rsidR="00842A45" w:rsidRPr="00ED2253">
          <w:rPr>
            <w:rStyle w:val="Hyperlink"/>
            <w:noProof/>
          </w:rPr>
          <w:t>3.2</w:t>
        </w:r>
        <w:r w:rsidR="00842A45" w:rsidRPr="003F0BAD">
          <w:rPr>
            <w:rFonts w:ascii="Calibri" w:hAnsi="Calibri"/>
            <w:smallCaps w:val="0"/>
            <w:noProof/>
            <w:sz w:val="22"/>
            <w:szCs w:val="22"/>
          </w:rPr>
          <w:tab/>
        </w:r>
        <w:r w:rsidR="00842A45" w:rsidRPr="00ED2253">
          <w:rPr>
            <w:rStyle w:val="Hyperlink"/>
            <w:noProof/>
          </w:rPr>
          <w:t>Work Breakdown Structure</w:t>
        </w:r>
        <w:r w:rsidR="00842A45">
          <w:rPr>
            <w:noProof/>
            <w:webHidden/>
          </w:rPr>
          <w:tab/>
        </w:r>
        <w:r w:rsidR="00842A45">
          <w:rPr>
            <w:noProof/>
            <w:webHidden/>
          </w:rPr>
          <w:fldChar w:fldCharType="begin"/>
        </w:r>
        <w:r w:rsidR="00842A45">
          <w:rPr>
            <w:noProof/>
            <w:webHidden/>
          </w:rPr>
          <w:instrText xml:space="preserve"> PAGEREF _Toc370399395 \h </w:instrText>
        </w:r>
        <w:r w:rsidR="00842A45">
          <w:rPr>
            <w:noProof/>
            <w:webHidden/>
          </w:rPr>
        </w:r>
        <w:r w:rsidR="00842A45">
          <w:rPr>
            <w:noProof/>
            <w:webHidden/>
          </w:rPr>
          <w:fldChar w:fldCharType="separate"/>
        </w:r>
        <w:r w:rsidR="00842A45">
          <w:rPr>
            <w:noProof/>
            <w:webHidden/>
          </w:rPr>
          <w:t>9</w:t>
        </w:r>
        <w:r w:rsidR="00842A45">
          <w:rPr>
            <w:noProof/>
            <w:webHidden/>
          </w:rPr>
          <w:fldChar w:fldCharType="end"/>
        </w:r>
      </w:hyperlink>
    </w:p>
    <w:p w14:paraId="33ACCDCB"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396" w:history="1">
        <w:r w:rsidR="00842A45" w:rsidRPr="00ED2253">
          <w:rPr>
            <w:rStyle w:val="Hyperlink"/>
            <w:noProof/>
          </w:rPr>
          <w:t>3.3</w:t>
        </w:r>
        <w:r w:rsidR="00842A45" w:rsidRPr="003F0BAD">
          <w:rPr>
            <w:rFonts w:ascii="Calibri" w:hAnsi="Calibri"/>
            <w:smallCaps w:val="0"/>
            <w:noProof/>
            <w:sz w:val="22"/>
            <w:szCs w:val="22"/>
          </w:rPr>
          <w:tab/>
        </w:r>
        <w:r w:rsidR="00842A45" w:rsidRPr="00ED2253">
          <w:rPr>
            <w:rStyle w:val="Hyperlink"/>
            <w:noProof/>
          </w:rPr>
          <w:t>Deliverables</w:t>
        </w:r>
        <w:r w:rsidR="00842A45">
          <w:rPr>
            <w:noProof/>
            <w:webHidden/>
          </w:rPr>
          <w:tab/>
        </w:r>
        <w:r w:rsidR="00842A45">
          <w:rPr>
            <w:noProof/>
            <w:webHidden/>
          </w:rPr>
          <w:fldChar w:fldCharType="begin"/>
        </w:r>
        <w:r w:rsidR="00842A45">
          <w:rPr>
            <w:noProof/>
            <w:webHidden/>
          </w:rPr>
          <w:instrText xml:space="preserve"> PAGEREF _Toc370399396 \h </w:instrText>
        </w:r>
        <w:r w:rsidR="00842A45">
          <w:rPr>
            <w:noProof/>
            <w:webHidden/>
          </w:rPr>
        </w:r>
        <w:r w:rsidR="00842A45">
          <w:rPr>
            <w:noProof/>
            <w:webHidden/>
          </w:rPr>
          <w:fldChar w:fldCharType="separate"/>
        </w:r>
        <w:r w:rsidR="00842A45">
          <w:rPr>
            <w:noProof/>
            <w:webHidden/>
          </w:rPr>
          <w:t>9</w:t>
        </w:r>
        <w:r w:rsidR="00842A45">
          <w:rPr>
            <w:noProof/>
            <w:webHidden/>
          </w:rPr>
          <w:fldChar w:fldCharType="end"/>
        </w:r>
      </w:hyperlink>
    </w:p>
    <w:p w14:paraId="075FA2A4"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397" w:history="1">
        <w:r w:rsidR="00842A45" w:rsidRPr="00ED2253">
          <w:rPr>
            <w:rStyle w:val="Hyperlink"/>
            <w:noProof/>
          </w:rPr>
          <w:t>3.4</w:t>
        </w:r>
        <w:r w:rsidR="00842A45" w:rsidRPr="003F0BAD">
          <w:rPr>
            <w:rFonts w:ascii="Calibri" w:hAnsi="Calibri"/>
            <w:smallCaps w:val="0"/>
            <w:noProof/>
            <w:sz w:val="22"/>
            <w:szCs w:val="22"/>
          </w:rPr>
          <w:tab/>
        </w:r>
        <w:r w:rsidR="00842A45" w:rsidRPr="00ED2253">
          <w:rPr>
            <w:rStyle w:val="Hyperlink"/>
            <w:noProof/>
          </w:rPr>
          <w:t>Risk Management</w:t>
        </w:r>
        <w:r w:rsidR="00842A45">
          <w:rPr>
            <w:noProof/>
            <w:webHidden/>
          </w:rPr>
          <w:tab/>
        </w:r>
        <w:r w:rsidR="00842A45">
          <w:rPr>
            <w:noProof/>
            <w:webHidden/>
          </w:rPr>
          <w:fldChar w:fldCharType="begin"/>
        </w:r>
        <w:r w:rsidR="00842A45">
          <w:rPr>
            <w:noProof/>
            <w:webHidden/>
          </w:rPr>
          <w:instrText xml:space="preserve"> PAGEREF _Toc370399397 \h </w:instrText>
        </w:r>
        <w:r w:rsidR="00842A45">
          <w:rPr>
            <w:noProof/>
            <w:webHidden/>
          </w:rPr>
        </w:r>
        <w:r w:rsidR="00842A45">
          <w:rPr>
            <w:noProof/>
            <w:webHidden/>
          </w:rPr>
          <w:fldChar w:fldCharType="separate"/>
        </w:r>
        <w:r w:rsidR="00842A45">
          <w:rPr>
            <w:noProof/>
            <w:webHidden/>
          </w:rPr>
          <w:t>9</w:t>
        </w:r>
        <w:r w:rsidR="00842A45">
          <w:rPr>
            <w:noProof/>
            <w:webHidden/>
          </w:rPr>
          <w:fldChar w:fldCharType="end"/>
        </w:r>
      </w:hyperlink>
    </w:p>
    <w:p w14:paraId="7AEF2266" w14:textId="77777777" w:rsidR="00842A45" w:rsidRPr="003F0BAD" w:rsidRDefault="00000000">
      <w:pPr>
        <w:pStyle w:val="TOC1"/>
        <w:tabs>
          <w:tab w:val="left" w:pos="400"/>
          <w:tab w:val="right" w:leader="dot" w:pos="9016"/>
        </w:tabs>
        <w:rPr>
          <w:rFonts w:ascii="Calibri" w:hAnsi="Calibri"/>
          <w:b w:val="0"/>
          <w:bCs w:val="0"/>
          <w:caps w:val="0"/>
          <w:noProof/>
          <w:sz w:val="22"/>
          <w:szCs w:val="22"/>
        </w:rPr>
      </w:pPr>
      <w:hyperlink w:anchor="_Toc370399398" w:history="1">
        <w:r w:rsidR="00842A45" w:rsidRPr="00ED2253">
          <w:rPr>
            <w:rStyle w:val="Hyperlink"/>
            <w:noProof/>
          </w:rPr>
          <w:t>4</w:t>
        </w:r>
        <w:r w:rsidR="00842A45" w:rsidRPr="003F0BAD">
          <w:rPr>
            <w:rFonts w:ascii="Calibri" w:hAnsi="Calibri"/>
            <w:b w:val="0"/>
            <w:bCs w:val="0"/>
            <w:caps w:val="0"/>
            <w:noProof/>
            <w:sz w:val="22"/>
            <w:szCs w:val="22"/>
          </w:rPr>
          <w:tab/>
        </w:r>
        <w:r w:rsidR="00842A45" w:rsidRPr="00ED2253">
          <w:rPr>
            <w:rStyle w:val="Hyperlink"/>
            <w:noProof/>
          </w:rPr>
          <w:t>Execution of Demonstration Exercises</w:t>
        </w:r>
        <w:r w:rsidR="00842A45">
          <w:rPr>
            <w:noProof/>
            <w:webHidden/>
          </w:rPr>
          <w:tab/>
        </w:r>
        <w:r w:rsidR="00842A45">
          <w:rPr>
            <w:noProof/>
            <w:webHidden/>
          </w:rPr>
          <w:fldChar w:fldCharType="begin"/>
        </w:r>
        <w:r w:rsidR="00842A45">
          <w:rPr>
            <w:noProof/>
            <w:webHidden/>
          </w:rPr>
          <w:instrText xml:space="preserve"> PAGEREF _Toc370399398 \h </w:instrText>
        </w:r>
        <w:r w:rsidR="00842A45">
          <w:rPr>
            <w:noProof/>
            <w:webHidden/>
          </w:rPr>
        </w:r>
        <w:r w:rsidR="00842A45">
          <w:rPr>
            <w:noProof/>
            <w:webHidden/>
          </w:rPr>
          <w:fldChar w:fldCharType="separate"/>
        </w:r>
        <w:r w:rsidR="00842A45">
          <w:rPr>
            <w:noProof/>
            <w:webHidden/>
          </w:rPr>
          <w:t>10</w:t>
        </w:r>
        <w:r w:rsidR="00842A45">
          <w:rPr>
            <w:noProof/>
            <w:webHidden/>
          </w:rPr>
          <w:fldChar w:fldCharType="end"/>
        </w:r>
      </w:hyperlink>
    </w:p>
    <w:p w14:paraId="4307A56E"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399" w:history="1">
        <w:r w:rsidR="00842A45" w:rsidRPr="00ED2253">
          <w:rPr>
            <w:rStyle w:val="Hyperlink"/>
            <w:noProof/>
          </w:rPr>
          <w:t>4.1</w:t>
        </w:r>
        <w:r w:rsidR="00842A45" w:rsidRPr="003F0BAD">
          <w:rPr>
            <w:rFonts w:ascii="Calibri" w:hAnsi="Calibri"/>
            <w:smallCaps w:val="0"/>
            <w:noProof/>
            <w:sz w:val="22"/>
            <w:szCs w:val="22"/>
          </w:rPr>
          <w:tab/>
        </w:r>
        <w:r w:rsidR="00842A45" w:rsidRPr="00ED2253">
          <w:rPr>
            <w:rStyle w:val="Hyperlink"/>
            <w:noProof/>
          </w:rPr>
          <w:t>Exercises Preparation</w:t>
        </w:r>
        <w:r w:rsidR="00842A45">
          <w:rPr>
            <w:noProof/>
            <w:webHidden/>
          </w:rPr>
          <w:tab/>
        </w:r>
        <w:r w:rsidR="00842A45">
          <w:rPr>
            <w:noProof/>
            <w:webHidden/>
          </w:rPr>
          <w:fldChar w:fldCharType="begin"/>
        </w:r>
        <w:r w:rsidR="00842A45">
          <w:rPr>
            <w:noProof/>
            <w:webHidden/>
          </w:rPr>
          <w:instrText xml:space="preserve"> PAGEREF _Toc370399399 \h </w:instrText>
        </w:r>
        <w:r w:rsidR="00842A45">
          <w:rPr>
            <w:noProof/>
            <w:webHidden/>
          </w:rPr>
        </w:r>
        <w:r w:rsidR="00842A45">
          <w:rPr>
            <w:noProof/>
            <w:webHidden/>
          </w:rPr>
          <w:fldChar w:fldCharType="separate"/>
        </w:r>
        <w:r w:rsidR="00842A45">
          <w:rPr>
            <w:noProof/>
            <w:webHidden/>
          </w:rPr>
          <w:t>10</w:t>
        </w:r>
        <w:r w:rsidR="00842A45">
          <w:rPr>
            <w:noProof/>
            <w:webHidden/>
          </w:rPr>
          <w:fldChar w:fldCharType="end"/>
        </w:r>
      </w:hyperlink>
    </w:p>
    <w:p w14:paraId="176248E7"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400" w:history="1">
        <w:r w:rsidR="00842A45" w:rsidRPr="00ED2253">
          <w:rPr>
            <w:rStyle w:val="Hyperlink"/>
            <w:noProof/>
          </w:rPr>
          <w:t>4.2</w:t>
        </w:r>
        <w:r w:rsidR="00842A45" w:rsidRPr="003F0BAD">
          <w:rPr>
            <w:rFonts w:ascii="Calibri" w:hAnsi="Calibri"/>
            <w:smallCaps w:val="0"/>
            <w:noProof/>
            <w:sz w:val="22"/>
            <w:szCs w:val="22"/>
          </w:rPr>
          <w:tab/>
        </w:r>
        <w:r w:rsidR="00842A45" w:rsidRPr="00ED2253">
          <w:rPr>
            <w:rStyle w:val="Hyperlink"/>
            <w:noProof/>
          </w:rPr>
          <w:t>Exercises Execution</w:t>
        </w:r>
        <w:r w:rsidR="00842A45">
          <w:rPr>
            <w:noProof/>
            <w:webHidden/>
          </w:rPr>
          <w:tab/>
        </w:r>
        <w:r w:rsidR="00842A45">
          <w:rPr>
            <w:noProof/>
            <w:webHidden/>
          </w:rPr>
          <w:fldChar w:fldCharType="begin"/>
        </w:r>
        <w:r w:rsidR="00842A45">
          <w:rPr>
            <w:noProof/>
            <w:webHidden/>
          </w:rPr>
          <w:instrText xml:space="preserve"> PAGEREF _Toc370399400 \h </w:instrText>
        </w:r>
        <w:r w:rsidR="00842A45">
          <w:rPr>
            <w:noProof/>
            <w:webHidden/>
          </w:rPr>
        </w:r>
        <w:r w:rsidR="00842A45">
          <w:rPr>
            <w:noProof/>
            <w:webHidden/>
          </w:rPr>
          <w:fldChar w:fldCharType="separate"/>
        </w:r>
        <w:r w:rsidR="00842A45">
          <w:rPr>
            <w:noProof/>
            <w:webHidden/>
          </w:rPr>
          <w:t>10</w:t>
        </w:r>
        <w:r w:rsidR="00842A45">
          <w:rPr>
            <w:noProof/>
            <w:webHidden/>
          </w:rPr>
          <w:fldChar w:fldCharType="end"/>
        </w:r>
      </w:hyperlink>
    </w:p>
    <w:p w14:paraId="30937486"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401" w:history="1">
        <w:r w:rsidR="00842A45" w:rsidRPr="00ED2253">
          <w:rPr>
            <w:rStyle w:val="Hyperlink"/>
            <w:noProof/>
          </w:rPr>
          <w:t>4.3</w:t>
        </w:r>
        <w:r w:rsidR="00842A45" w:rsidRPr="003F0BAD">
          <w:rPr>
            <w:rFonts w:ascii="Calibri" w:hAnsi="Calibri"/>
            <w:smallCaps w:val="0"/>
            <w:noProof/>
            <w:sz w:val="22"/>
            <w:szCs w:val="22"/>
          </w:rPr>
          <w:tab/>
        </w:r>
        <w:r w:rsidR="00842A45" w:rsidRPr="00ED2253">
          <w:rPr>
            <w:rStyle w:val="Hyperlink"/>
            <w:noProof/>
          </w:rPr>
          <w:t>Deviations from the planned activities</w:t>
        </w:r>
        <w:r w:rsidR="00842A45">
          <w:rPr>
            <w:noProof/>
            <w:webHidden/>
          </w:rPr>
          <w:tab/>
        </w:r>
        <w:r w:rsidR="00842A45">
          <w:rPr>
            <w:noProof/>
            <w:webHidden/>
          </w:rPr>
          <w:fldChar w:fldCharType="begin"/>
        </w:r>
        <w:r w:rsidR="00842A45">
          <w:rPr>
            <w:noProof/>
            <w:webHidden/>
          </w:rPr>
          <w:instrText xml:space="preserve"> PAGEREF _Toc370399401 \h </w:instrText>
        </w:r>
        <w:r w:rsidR="00842A45">
          <w:rPr>
            <w:noProof/>
            <w:webHidden/>
          </w:rPr>
        </w:r>
        <w:r w:rsidR="00842A45">
          <w:rPr>
            <w:noProof/>
            <w:webHidden/>
          </w:rPr>
          <w:fldChar w:fldCharType="separate"/>
        </w:r>
        <w:r w:rsidR="00842A45">
          <w:rPr>
            <w:noProof/>
            <w:webHidden/>
          </w:rPr>
          <w:t>10</w:t>
        </w:r>
        <w:r w:rsidR="00842A45">
          <w:rPr>
            <w:noProof/>
            <w:webHidden/>
          </w:rPr>
          <w:fldChar w:fldCharType="end"/>
        </w:r>
      </w:hyperlink>
    </w:p>
    <w:p w14:paraId="23EA11C5" w14:textId="77777777" w:rsidR="00842A45" w:rsidRPr="003F0BAD" w:rsidRDefault="00000000">
      <w:pPr>
        <w:pStyle w:val="TOC1"/>
        <w:tabs>
          <w:tab w:val="left" w:pos="400"/>
          <w:tab w:val="right" w:leader="dot" w:pos="9016"/>
        </w:tabs>
        <w:rPr>
          <w:rFonts w:ascii="Calibri" w:hAnsi="Calibri"/>
          <w:b w:val="0"/>
          <w:bCs w:val="0"/>
          <w:caps w:val="0"/>
          <w:noProof/>
          <w:sz w:val="22"/>
          <w:szCs w:val="22"/>
        </w:rPr>
      </w:pPr>
      <w:hyperlink w:anchor="_Toc370399402" w:history="1">
        <w:r w:rsidR="00842A45" w:rsidRPr="00ED2253">
          <w:rPr>
            <w:rStyle w:val="Hyperlink"/>
            <w:noProof/>
          </w:rPr>
          <w:t>5</w:t>
        </w:r>
        <w:r w:rsidR="00842A45" w:rsidRPr="003F0BAD">
          <w:rPr>
            <w:rFonts w:ascii="Calibri" w:hAnsi="Calibri"/>
            <w:b w:val="0"/>
            <w:bCs w:val="0"/>
            <w:caps w:val="0"/>
            <w:noProof/>
            <w:sz w:val="22"/>
            <w:szCs w:val="22"/>
          </w:rPr>
          <w:tab/>
        </w:r>
        <w:r w:rsidR="00842A45" w:rsidRPr="00ED2253">
          <w:rPr>
            <w:rStyle w:val="Hyperlink"/>
            <w:noProof/>
          </w:rPr>
          <w:t>Exercises Results</w:t>
        </w:r>
        <w:r w:rsidR="00842A45">
          <w:rPr>
            <w:noProof/>
            <w:webHidden/>
          </w:rPr>
          <w:tab/>
        </w:r>
        <w:r w:rsidR="00842A45">
          <w:rPr>
            <w:noProof/>
            <w:webHidden/>
          </w:rPr>
          <w:fldChar w:fldCharType="begin"/>
        </w:r>
        <w:r w:rsidR="00842A45">
          <w:rPr>
            <w:noProof/>
            <w:webHidden/>
          </w:rPr>
          <w:instrText xml:space="preserve"> PAGEREF _Toc370399402 \h </w:instrText>
        </w:r>
        <w:r w:rsidR="00842A45">
          <w:rPr>
            <w:noProof/>
            <w:webHidden/>
          </w:rPr>
        </w:r>
        <w:r w:rsidR="00842A45">
          <w:rPr>
            <w:noProof/>
            <w:webHidden/>
          </w:rPr>
          <w:fldChar w:fldCharType="separate"/>
        </w:r>
        <w:r w:rsidR="00842A45">
          <w:rPr>
            <w:noProof/>
            <w:webHidden/>
          </w:rPr>
          <w:t>11</w:t>
        </w:r>
        <w:r w:rsidR="00842A45">
          <w:rPr>
            <w:noProof/>
            <w:webHidden/>
          </w:rPr>
          <w:fldChar w:fldCharType="end"/>
        </w:r>
      </w:hyperlink>
    </w:p>
    <w:p w14:paraId="65B88B48"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403" w:history="1">
        <w:r w:rsidR="00842A45" w:rsidRPr="00ED2253">
          <w:rPr>
            <w:rStyle w:val="Hyperlink"/>
            <w:noProof/>
          </w:rPr>
          <w:t>5.1</w:t>
        </w:r>
        <w:r w:rsidR="00842A45" w:rsidRPr="003F0BAD">
          <w:rPr>
            <w:rFonts w:ascii="Calibri" w:hAnsi="Calibri"/>
            <w:smallCaps w:val="0"/>
            <w:noProof/>
            <w:sz w:val="22"/>
            <w:szCs w:val="22"/>
          </w:rPr>
          <w:tab/>
        </w:r>
        <w:r w:rsidR="00842A45" w:rsidRPr="00ED2253">
          <w:rPr>
            <w:rStyle w:val="Hyperlink"/>
            <w:noProof/>
          </w:rPr>
          <w:t>Summary of Exercises Results</w:t>
        </w:r>
        <w:r w:rsidR="00842A45">
          <w:rPr>
            <w:noProof/>
            <w:webHidden/>
          </w:rPr>
          <w:tab/>
        </w:r>
        <w:r w:rsidR="00842A45">
          <w:rPr>
            <w:noProof/>
            <w:webHidden/>
          </w:rPr>
          <w:fldChar w:fldCharType="begin"/>
        </w:r>
        <w:r w:rsidR="00842A45">
          <w:rPr>
            <w:noProof/>
            <w:webHidden/>
          </w:rPr>
          <w:instrText xml:space="preserve"> PAGEREF _Toc370399403 \h </w:instrText>
        </w:r>
        <w:r w:rsidR="00842A45">
          <w:rPr>
            <w:noProof/>
            <w:webHidden/>
          </w:rPr>
        </w:r>
        <w:r w:rsidR="00842A45">
          <w:rPr>
            <w:noProof/>
            <w:webHidden/>
          </w:rPr>
          <w:fldChar w:fldCharType="separate"/>
        </w:r>
        <w:r w:rsidR="00842A45">
          <w:rPr>
            <w:noProof/>
            <w:webHidden/>
          </w:rPr>
          <w:t>11</w:t>
        </w:r>
        <w:r w:rsidR="00842A45">
          <w:rPr>
            <w:noProof/>
            <w:webHidden/>
          </w:rPr>
          <w:fldChar w:fldCharType="end"/>
        </w:r>
      </w:hyperlink>
    </w:p>
    <w:p w14:paraId="73C42564"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404" w:history="1">
        <w:r w:rsidR="00842A45" w:rsidRPr="00ED2253">
          <w:rPr>
            <w:rStyle w:val="Hyperlink"/>
            <w:noProof/>
          </w:rPr>
          <w:t>5.2</w:t>
        </w:r>
        <w:r w:rsidR="00842A45" w:rsidRPr="003F0BAD">
          <w:rPr>
            <w:rFonts w:ascii="Calibri" w:hAnsi="Calibri"/>
            <w:smallCaps w:val="0"/>
            <w:noProof/>
            <w:sz w:val="22"/>
            <w:szCs w:val="22"/>
          </w:rPr>
          <w:tab/>
        </w:r>
        <w:r w:rsidR="00842A45" w:rsidRPr="00ED2253">
          <w:rPr>
            <w:rStyle w:val="Hyperlink"/>
            <w:noProof/>
          </w:rPr>
          <w:t>Choice of metrics and indicators</w:t>
        </w:r>
        <w:r w:rsidR="00842A45">
          <w:rPr>
            <w:noProof/>
            <w:webHidden/>
          </w:rPr>
          <w:tab/>
        </w:r>
        <w:r w:rsidR="00842A45">
          <w:rPr>
            <w:noProof/>
            <w:webHidden/>
          </w:rPr>
          <w:fldChar w:fldCharType="begin"/>
        </w:r>
        <w:r w:rsidR="00842A45">
          <w:rPr>
            <w:noProof/>
            <w:webHidden/>
          </w:rPr>
          <w:instrText xml:space="preserve"> PAGEREF _Toc370399404 \h </w:instrText>
        </w:r>
        <w:r w:rsidR="00842A45">
          <w:rPr>
            <w:noProof/>
            <w:webHidden/>
          </w:rPr>
        </w:r>
        <w:r w:rsidR="00842A45">
          <w:rPr>
            <w:noProof/>
            <w:webHidden/>
          </w:rPr>
          <w:fldChar w:fldCharType="separate"/>
        </w:r>
        <w:r w:rsidR="00842A45">
          <w:rPr>
            <w:noProof/>
            <w:webHidden/>
          </w:rPr>
          <w:t>11</w:t>
        </w:r>
        <w:r w:rsidR="00842A45">
          <w:rPr>
            <w:noProof/>
            <w:webHidden/>
          </w:rPr>
          <w:fldChar w:fldCharType="end"/>
        </w:r>
      </w:hyperlink>
    </w:p>
    <w:p w14:paraId="46DB5E2C"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405" w:history="1">
        <w:r w:rsidR="00842A45" w:rsidRPr="00ED2253">
          <w:rPr>
            <w:rStyle w:val="Hyperlink"/>
            <w:noProof/>
          </w:rPr>
          <w:t>5.3</w:t>
        </w:r>
        <w:r w:rsidR="00842A45" w:rsidRPr="003F0BAD">
          <w:rPr>
            <w:rFonts w:ascii="Calibri" w:hAnsi="Calibri"/>
            <w:smallCaps w:val="0"/>
            <w:noProof/>
            <w:sz w:val="22"/>
            <w:szCs w:val="22"/>
          </w:rPr>
          <w:tab/>
        </w:r>
        <w:r w:rsidR="00842A45" w:rsidRPr="00ED2253">
          <w:rPr>
            <w:rStyle w:val="Hyperlink"/>
            <w:noProof/>
          </w:rPr>
          <w:t>Summary of Assumptions</w:t>
        </w:r>
        <w:r w:rsidR="00842A45">
          <w:rPr>
            <w:noProof/>
            <w:webHidden/>
          </w:rPr>
          <w:tab/>
        </w:r>
        <w:r w:rsidR="00842A45">
          <w:rPr>
            <w:noProof/>
            <w:webHidden/>
          </w:rPr>
          <w:fldChar w:fldCharType="begin"/>
        </w:r>
        <w:r w:rsidR="00842A45">
          <w:rPr>
            <w:noProof/>
            <w:webHidden/>
          </w:rPr>
          <w:instrText xml:space="preserve"> PAGEREF _Toc370399405 \h </w:instrText>
        </w:r>
        <w:r w:rsidR="00842A45">
          <w:rPr>
            <w:noProof/>
            <w:webHidden/>
          </w:rPr>
        </w:r>
        <w:r w:rsidR="00842A45">
          <w:rPr>
            <w:noProof/>
            <w:webHidden/>
          </w:rPr>
          <w:fldChar w:fldCharType="separate"/>
        </w:r>
        <w:r w:rsidR="00842A45">
          <w:rPr>
            <w:noProof/>
            <w:webHidden/>
          </w:rPr>
          <w:t>11</w:t>
        </w:r>
        <w:r w:rsidR="00842A45">
          <w:rPr>
            <w:noProof/>
            <w:webHidden/>
          </w:rPr>
          <w:fldChar w:fldCharType="end"/>
        </w:r>
      </w:hyperlink>
    </w:p>
    <w:p w14:paraId="68B886BD" w14:textId="77777777" w:rsidR="00842A45" w:rsidRPr="003F0BAD" w:rsidRDefault="00000000">
      <w:pPr>
        <w:pStyle w:val="TOC3"/>
        <w:tabs>
          <w:tab w:val="left" w:pos="1100"/>
          <w:tab w:val="right" w:leader="dot" w:pos="9016"/>
        </w:tabs>
        <w:rPr>
          <w:rFonts w:ascii="Calibri" w:hAnsi="Calibri"/>
          <w:i w:val="0"/>
          <w:iCs w:val="0"/>
          <w:noProof/>
          <w:sz w:val="22"/>
          <w:szCs w:val="22"/>
        </w:rPr>
      </w:pPr>
      <w:hyperlink w:anchor="_Toc370399406" w:history="1">
        <w:r w:rsidR="00842A45" w:rsidRPr="00ED2253">
          <w:rPr>
            <w:rStyle w:val="Hyperlink"/>
            <w:noProof/>
          </w:rPr>
          <w:t>5.3.1</w:t>
        </w:r>
        <w:r w:rsidR="00842A45" w:rsidRPr="003F0BAD">
          <w:rPr>
            <w:rFonts w:ascii="Calibri" w:hAnsi="Calibri"/>
            <w:i w:val="0"/>
            <w:iCs w:val="0"/>
            <w:noProof/>
            <w:sz w:val="22"/>
            <w:szCs w:val="22"/>
          </w:rPr>
          <w:tab/>
        </w:r>
        <w:r w:rsidR="00842A45" w:rsidRPr="00ED2253">
          <w:rPr>
            <w:rStyle w:val="Hyperlink"/>
            <w:noProof/>
          </w:rPr>
          <w:t>Results per KPA</w:t>
        </w:r>
        <w:r w:rsidR="00842A45">
          <w:rPr>
            <w:noProof/>
            <w:webHidden/>
          </w:rPr>
          <w:tab/>
        </w:r>
        <w:r w:rsidR="00842A45">
          <w:rPr>
            <w:noProof/>
            <w:webHidden/>
          </w:rPr>
          <w:fldChar w:fldCharType="begin"/>
        </w:r>
        <w:r w:rsidR="00842A45">
          <w:rPr>
            <w:noProof/>
            <w:webHidden/>
          </w:rPr>
          <w:instrText xml:space="preserve"> PAGEREF _Toc370399406 \h </w:instrText>
        </w:r>
        <w:r w:rsidR="00842A45">
          <w:rPr>
            <w:noProof/>
            <w:webHidden/>
          </w:rPr>
        </w:r>
        <w:r w:rsidR="00842A45">
          <w:rPr>
            <w:noProof/>
            <w:webHidden/>
          </w:rPr>
          <w:fldChar w:fldCharType="separate"/>
        </w:r>
        <w:r w:rsidR="00842A45">
          <w:rPr>
            <w:noProof/>
            <w:webHidden/>
          </w:rPr>
          <w:t>12</w:t>
        </w:r>
        <w:r w:rsidR="00842A45">
          <w:rPr>
            <w:noProof/>
            <w:webHidden/>
          </w:rPr>
          <w:fldChar w:fldCharType="end"/>
        </w:r>
      </w:hyperlink>
    </w:p>
    <w:p w14:paraId="0A15E8D0" w14:textId="77777777" w:rsidR="00842A45" w:rsidRPr="003F0BAD" w:rsidRDefault="00000000">
      <w:pPr>
        <w:pStyle w:val="TOC3"/>
        <w:tabs>
          <w:tab w:val="left" w:pos="1100"/>
          <w:tab w:val="right" w:leader="dot" w:pos="9016"/>
        </w:tabs>
        <w:rPr>
          <w:rFonts w:ascii="Calibri" w:hAnsi="Calibri"/>
          <w:i w:val="0"/>
          <w:iCs w:val="0"/>
          <w:noProof/>
          <w:sz w:val="22"/>
          <w:szCs w:val="22"/>
        </w:rPr>
      </w:pPr>
      <w:hyperlink w:anchor="_Toc370399407" w:history="1">
        <w:r w:rsidR="00842A45" w:rsidRPr="00ED2253">
          <w:rPr>
            <w:rStyle w:val="Hyperlink"/>
            <w:noProof/>
          </w:rPr>
          <w:t>5.3.2</w:t>
        </w:r>
        <w:r w:rsidR="00842A45" w:rsidRPr="003F0BAD">
          <w:rPr>
            <w:rFonts w:ascii="Calibri" w:hAnsi="Calibri"/>
            <w:i w:val="0"/>
            <w:iCs w:val="0"/>
            <w:noProof/>
            <w:sz w:val="22"/>
            <w:szCs w:val="22"/>
          </w:rPr>
          <w:tab/>
        </w:r>
        <w:r w:rsidR="00842A45" w:rsidRPr="00ED2253">
          <w:rPr>
            <w:rStyle w:val="Hyperlink"/>
            <w:noProof/>
          </w:rPr>
          <w:t>Impact on Safety, Capacity and Human Factors</w:t>
        </w:r>
        <w:r w:rsidR="00842A45">
          <w:rPr>
            <w:noProof/>
            <w:webHidden/>
          </w:rPr>
          <w:tab/>
        </w:r>
        <w:r w:rsidR="00842A45">
          <w:rPr>
            <w:noProof/>
            <w:webHidden/>
          </w:rPr>
          <w:fldChar w:fldCharType="begin"/>
        </w:r>
        <w:r w:rsidR="00842A45">
          <w:rPr>
            <w:noProof/>
            <w:webHidden/>
          </w:rPr>
          <w:instrText xml:space="preserve"> PAGEREF _Toc370399407 \h </w:instrText>
        </w:r>
        <w:r w:rsidR="00842A45">
          <w:rPr>
            <w:noProof/>
            <w:webHidden/>
          </w:rPr>
        </w:r>
        <w:r w:rsidR="00842A45">
          <w:rPr>
            <w:noProof/>
            <w:webHidden/>
          </w:rPr>
          <w:fldChar w:fldCharType="separate"/>
        </w:r>
        <w:r w:rsidR="00842A45">
          <w:rPr>
            <w:noProof/>
            <w:webHidden/>
          </w:rPr>
          <w:t>12</w:t>
        </w:r>
        <w:r w:rsidR="00842A45">
          <w:rPr>
            <w:noProof/>
            <w:webHidden/>
          </w:rPr>
          <w:fldChar w:fldCharType="end"/>
        </w:r>
      </w:hyperlink>
    </w:p>
    <w:p w14:paraId="05913979" w14:textId="77777777" w:rsidR="00842A45" w:rsidRPr="003F0BAD" w:rsidRDefault="00000000">
      <w:pPr>
        <w:pStyle w:val="TOC3"/>
        <w:tabs>
          <w:tab w:val="left" w:pos="1100"/>
          <w:tab w:val="right" w:leader="dot" w:pos="9016"/>
        </w:tabs>
        <w:rPr>
          <w:rFonts w:ascii="Calibri" w:hAnsi="Calibri"/>
          <w:i w:val="0"/>
          <w:iCs w:val="0"/>
          <w:noProof/>
          <w:sz w:val="22"/>
          <w:szCs w:val="22"/>
        </w:rPr>
      </w:pPr>
      <w:hyperlink w:anchor="_Toc370399408" w:history="1">
        <w:r w:rsidR="00842A45" w:rsidRPr="00ED2253">
          <w:rPr>
            <w:rStyle w:val="Hyperlink"/>
            <w:noProof/>
          </w:rPr>
          <w:t>5.3.3</w:t>
        </w:r>
        <w:r w:rsidR="00842A45" w:rsidRPr="003F0BAD">
          <w:rPr>
            <w:rFonts w:ascii="Calibri" w:hAnsi="Calibri"/>
            <w:i w:val="0"/>
            <w:iCs w:val="0"/>
            <w:noProof/>
            <w:sz w:val="22"/>
            <w:szCs w:val="22"/>
          </w:rPr>
          <w:tab/>
        </w:r>
        <w:r w:rsidR="00842A45" w:rsidRPr="00ED2253">
          <w:rPr>
            <w:rStyle w:val="Hyperlink"/>
            <w:noProof/>
          </w:rPr>
          <w:t>Description of assessment methodology</w:t>
        </w:r>
        <w:r w:rsidR="00842A45">
          <w:rPr>
            <w:noProof/>
            <w:webHidden/>
          </w:rPr>
          <w:tab/>
        </w:r>
        <w:r w:rsidR="00842A45">
          <w:rPr>
            <w:noProof/>
            <w:webHidden/>
          </w:rPr>
          <w:fldChar w:fldCharType="begin"/>
        </w:r>
        <w:r w:rsidR="00842A45">
          <w:rPr>
            <w:noProof/>
            <w:webHidden/>
          </w:rPr>
          <w:instrText xml:space="preserve"> PAGEREF _Toc370399408 \h </w:instrText>
        </w:r>
        <w:r w:rsidR="00842A45">
          <w:rPr>
            <w:noProof/>
            <w:webHidden/>
          </w:rPr>
        </w:r>
        <w:r w:rsidR="00842A45">
          <w:rPr>
            <w:noProof/>
            <w:webHidden/>
          </w:rPr>
          <w:fldChar w:fldCharType="separate"/>
        </w:r>
        <w:r w:rsidR="00842A45">
          <w:rPr>
            <w:noProof/>
            <w:webHidden/>
          </w:rPr>
          <w:t>12</w:t>
        </w:r>
        <w:r w:rsidR="00842A45">
          <w:rPr>
            <w:noProof/>
            <w:webHidden/>
          </w:rPr>
          <w:fldChar w:fldCharType="end"/>
        </w:r>
      </w:hyperlink>
    </w:p>
    <w:p w14:paraId="2F569C7E" w14:textId="77777777" w:rsidR="00842A45" w:rsidRPr="003F0BAD" w:rsidRDefault="00000000">
      <w:pPr>
        <w:pStyle w:val="TOC3"/>
        <w:tabs>
          <w:tab w:val="left" w:pos="1100"/>
          <w:tab w:val="right" w:leader="dot" w:pos="9016"/>
        </w:tabs>
        <w:rPr>
          <w:rFonts w:ascii="Calibri" w:hAnsi="Calibri"/>
          <w:i w:val="0"/>
          <w:iCs w:val="0"/>
          <w:noProof/>
          <w:sz w:val="22"/>
          <w:szCs w:val="22"/>
        </w:rPr>
      </w:pPr>
      <w:hyperlink w:anchor="_Toc370399409" w:history="1">
        <w:r w:rsidR="00842A45" w:rsidRPr="00ED2253">
          <w:rPr>
            <w:rStyle w:val="Hyperlink"/>
            <w:noProof/>
          </w:rPr>
          <w:t>5.3.4</w:t>
        </w:r>
        <w:r w:rsidR="00842A45" w:rsidRPr="003F0BAD">
          <w:rPr>
            <w:rFonts w:ascii="Calibri" w:hAnsi="Calibri"/>
            <w:i w:val="0"/>
            <w:iCs w:val="0"/>
            <w:noProof/>
            <w:sz w:val="22"/>
            <w:szCs w:val="22"/>
          </w:rPr>
          <w:tab/>
        </w:r>
        <w:r w:rsidR="00842A45" w:rsidRPr="00ED2253">
          <w:rPr>
            <w:rStyle w:val="Hyperlink"/>
            <w:noProof/>
          </w:rPr>
          <w:t>Results impacting regulation and standardisation initiatives</w:t>
        </w:r>
        <w:r w:rsidR="00842A45">
          <w:rPr>
            <w:noProof/>
            <w:webHidden/>
          </w:rPr>
          <w:tab/>
        </w:r>
        <w:r w:rsidR="00842A45">
          <w:rPr>
            <w:noProof/>
            <w:webHidden/>
          </w:rPr>
          <w:fldChar w:fldCharType="begin"/>
        </w:r>
        <w:r w:rsidR="00842A45">
          <w:rPr>
            <w:noProof/>
            <w:webHidden/>
          </w:rPr>
          <w:instrText xml:space="preserve"> PAGEREF _Toc370399409 \h </w:instrText>
        </w:r>
        <w:r w:rsidR="00842A45">
          <w:rPr>
            <w:noProof/>
            <w:webHidden/>
          </w:rPr>
        </w:r>
        <w:r w:rsidR="00842A45">
          <w:rPr>
            <w:noProof/>
            <w:webHidden/>
          </w:rPr>
          <w:fldChar w:fldCharType="separate"/>
        </w:r>
        <w:r w:rsidR="00842A45">
          <w:rPr>
            <w:noProof/>
            <w:webHidden/>
          </w:rPr>
          <w:t>12</w:t>
        </w:r>
        <w:r w:rsidR="00842A45">
          <w:rPr>
            <w:noProof/>
            <w:webHidden/>
          </w:rPr>
          <w:fldChar w:fldCharType="end"/>
        </w:r>
      </w:hyperlink>
    </w:p>
    <w:p w14:paraId="28BE56D5"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410" w:history="1">
        <w:r w:rsidR="00842A45" w:rsidRPr="00ED2253">
          <w:rPr>
            <w:rStyle w:val="Hyperlink"/>
            <w:noProof/>
          </w:rPr>
          <w:t>5.4</w:t>
        </w:r>
        <w:r w:rsidR="00842A45" w:rsidRPr="003F0BAD">
          <w:rPr>
            <w:rFonts w:ascii="Calibri" w:hAnsi="Calibri"/>
            <w:smallCaps w:val="0"/>
            <w:noProof/>
            <w:sz w:val="22"/>
            <w:szCs w:val="22"/>
          </w:rPr>
          <w:tab/>
        </w:r>
        <w:r w:rsidR="00842A45" w:rsidRPr="00ED2253">
          <w:rPr>
            <w:rStyle w:val="Hyperlink"/>
            <w:noProof/>
          </w:rPr>
          <w:t>Analysis of Exercises Results</w:t>
        </w:r>
        <w:r w:rsidR="00842A45">
          <w:rPr>
            <w:noProof/>
            <w:webHidden/>
          </w:rPr>
          <w:tab/>
        </w:r>
        <w:r w:rsidR="00842A45">
          <w:rPr>
            <w:noProof/>
            <w:webHidden/>
          </w:rPr>
          <w:fldChar w:fldCharType="begin"/>
        </w:r>
        <w:r w:rsidR="00842A45">
          <w:rPr>
            <w:noProof/>
            <w:webHidden/>
          </w:rPr>
          <w:instrText xml:space="preserve"> PAGEREF _Toc370399410 \h </w:instrText>
        </w:r>
        <w:r w:rsidR="00842A45">
          <w:rPr>
            <w:noProof/>
            <w:webHidden/>
          </w:rPr>
        </w:r>
        <w:r w:rsidR="00842A45">
          <w:rPr>
            <w:noProof/>
            <w:webHidden/>
          </w:rPr>
          <w:fldChar w:fldCharType="separate"/>
        </w:r>
        <w:r w:rsidR="00842A45">
          <w:rPr>
            <w:noProof/>
            <w:webHidden/>
          </w:rPr>
          <w:t>12</w:t>
        </w:r>
        <w:r w:rsidR="00842A45">
          <w:rPr>
            <w:noProof/>
            <w:webHidden/>
          </w:rPr>
          <w:fldChar w:fldCharType="end"/>
        </w:r>
      </w:hyperlink>
    </w:p>
    <w:p w14:paraId="2915E0AD" w14:textId="77777777" w:rsidR="00842A45" w:rsidRPr="003F0BAD" w:rsidRDefault="00000000">
      <w:pPr>
        <w:pStyle w:val="TOC3"/>
        <w:tabs>
          <w:tab w:val="left" w:pos="1100"/>
          <w:tab w:val="right" w:leader="dot" w:pos="9016"/>
        </w:tabs>
        <w:rPr>
          <w:rFonts w:ascii="Calibri" w:hAnsi="Calibri"/>
          <w:i w:val="0"/>
          <w:iCs w:val="0"/>
          <w:noProof/>
          <w:sz w:val="22"/>
          <w:szCs w:val="22"/>
        </w:rPr>
      </w:pPr>
      <w:hyperlink w:anchor="_Toc370399411" w:history="1">
        <w:r w:rsidR="00842A45" w:rsidRPr="00ED2253">
          <w:rPr>
            <w:rStyle w:val="Hyperlink"/>
            <w:noProof/>
          </w:rPr>
          <w:t>5.4.1</w:t>
        </w:r>
        <w:r w:rsidR="00842A45" w:rsidRPr="003F0BAD">
          <w:rPr>
            <w:rFonts w:ascii="Calibri" w:hAnsi="Calibri"/>
            <w:i w:val="0"/>
            <w:iCs w:val="0"/>
            <w:noProof/>
            <w:sz w:val="22"/>
            <w:szCs w:val="22"/>
          </w:rPr>
          <w:tab/>
        </w:r>
        <w:r w:rsidR="00842A45" w:rsidRPr="00ED2253">
          <w:rPr>
            <w:rStyle w:val="Hyperlink"/>
            <w:noProof/>
          </w:rPr>
          <w:t>Unexpected Behaviours/Results</w:t>
        </w:r>
        <w:r w:rsidR="00842A45">
          <w:rPr>
            <w:noProof/>
            <w:webHidden/>
          </w:rPr>
          <w:tab/>
        </w:r>
        <w:r w:rsidR="00842A45">
          <w:rPr>
            <w:noProof/>
            <w:webHidden/>
          </w:rPr>
          <w:fldChar w:fldCharType="begin"/>
        </w:r>
        <w:r w:rsidR="00842A45">
          <w:rPr>
            <w:noProof/>
            <w:webHidden/>
          </w:rPr>
          <w:instrText xml:space="preserve"> PAGEREF _Toc370399411 \h </w:instrText>
        </w:r>
        <w:r w:rsidR="00842A45">
          <w:rPr>
            <w:noProof/>
            <w:webHidden/>
          </w:rPr>
        </w:r>
        <w:r w:rsidR="00842A45">
          <w:rPr>
            <w:noProof/>
            <w:webHidden/>
          </w:rPr>
          <w:fldChar w:fldCharType="separate"/>
        </w:r>
        <w:r w:rsidR="00842A45">
          <w:rPr>
            <w:noProof/>
            <w:webHidden/>
          </w:rPr>
          <w:t>13</w:t>
        </w:r>
        <w:r w:rsidR="00842A45">
          <w:rPr>
            <w:noProof/>
            <w:webHidden/>
          </w:rPr>
          <w:fldChar w:fldCharType="end"/>
        </w:r>
      </w:hyperlink>
    </w:p>
    <w:p w14:paraId="475928A2"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412" w:history="1">
        <w:r w:rsidR="00842A45" w:rsidRPr="00ED2253">
          <w:rPr>
            <w:rStyle w:val="Hyperlink"/>
            <w:noProof/>
          </w:rPr>
          <w:t>5.5</w:t>
        </w:r>
        <w:r w:rsidR="00842A45" w:rsidRPr="003F0BAD">
          <w:rPr>
            <w:rFonts w:ascii="Calibri" w:hAnsi="Calibri"/>
            <w:smallCaps w:val="0"/>
            <w:noProof/>
            <w:sz w:val="22"/>
            <w:szCs w:val="22"/>
          </w:rPr>
          <w:tab/>
        </w:r>
        <w:r w:rsidR="00842A45" w:rsidRPr="00ED2253">
          <w:rPr>
            <w:rStyle w:val="Hyperlink"/>
            <w:noProof/>
          </w:rPr>
          <w:t>Confidence in Results of Demonstration Exercises</w:t>
        </w:r>
        <w:r w:rsidR="00842A45">
          <w:rPr>
            <w:noProof/>
            <w:webHidden/>
          </w:rPr>
          <w:tab/>
        </w:r>
        <w:r w:rsidR="00842A45">
          <w:rPr>
            <w:noProof/>
            <w:webHidden/>
          </w:rPr>
          <w:fldChar w:fldCharType="begin"/>
        </w:r>
        <w:r w:rsidR="00842A45">
          <w:rPr>
            <w:noProof/>
            <w:webHidden/>
          </w:rPr>
          <w:instrText xml:space="preserve"> PAGEREF _Toc370399412 \h </w:instrText>
        </w:r>
        <w:r w:rsidR="00842A45">
          <w:rPr>
            <w:noProof/>
            <w:webHidden/>
          </w:rPr>
        </w:r>
        <w:r w:rsidR="00842A45">
          <w:rPr>
            <w:noProof/>
            <w:webHidden/>
          </w:rPr>
          <w:fldChar w:fldCharType="separate"/>
        </w:r>
        <w:r w:rsidR="00842A45">
          <w:rPr>
            <w:noProof/>
            <w:webHidden/>
          </w:rPr>
          <w:t>13</w:t>
        </w:r>
        <w:r w:rsidR="00842A45">
          <w:rPr>
            <w:noProof/>
            <w:webHidden/>
          </w:rPr>
          <w:fldChar w:fldCharType="end"/>
        </w:r>
      </w:hyperlink>
    </w:p>
    <w:p w14:paraId="4278BC3F" w14:textId="77777777" w:rsidR="00842A45" w:rsidRPr="003F0BAD" w:rsidRDefault="00000000">
      <w:pPr>
        <w:pStyle w:val="TOC3"/>
        <w:tabs>
          <w:tab w:val="left" w:pos="1100"/>
          <w:tab w:val="right" w:leader="dot" w:pos="9016"/>
        </w:tabs>
        <w:rPr>
          <w:rFonts w:ascii="Calibri" w:hAnsi="Calibri"/>
          <w:i w:val="0"/>
          <w:iCs w:val="0"/>
          <w:noProof/>
          <w:sz w:val="22"/>
          <w:szCs w:val="22"/>
        </w:rPr>
      </w:pPr>
      <w:hyperlink w:anchor="_Toc370399413" w:history="1">
        <w:r w:rsidR="00842A45" w:rsidRPr="00ED2253">
          <w:rPr>
            <w:rStyle w:val="Hyperlink"/>
            <w:noProof/>
          </w:rPr>
          <w:t>5.5.1</w:t>
        </w:r>
        <w:r w:rsidR="00842A45" w:rsidRPr="003F0BAD">
          <w:rPr>
            <w:rFonts w:ascii="Calibri" w:hAnsi="Calibri"/>
            <w:i w:val="0"/>
            <w:iCs w:val="0"/>
            <w:noProof/>
            <w:sz w:val="22"/>
            <w:szCs w:val="22"/>
          </w:rPr>
          <w:tab/>
        </w:r>
        <w:r w:rsidR="00842A45" w:rsidRPr="00ED2253">
          <w:rPr>
            <w:rStyle w:val="Hyperlink"/>
            <w:noProof/>
          </w:rPr>
          <w:t>Quality of Demonstration Exercises Results</w:t>
        </w:r>
        <w:r w:rsidR="00842A45">
          <w:rPr>
            <w:noProof/>
            <w:webHidden/>
          </w:rPr>
          <w:tab/>
        </w:r>
        <w:r w:rsidR="00842A45">
          <w:rPr>
            <w:noProof/>
            <w:webHidden/>
          </w:rPr>
          <w:fldChar w:fldCharType="begin"/>
        </w:r>
        <w:r w:rsidR="00842A45">
          <w:rPr>
            <w:noProof/>
            <w:webHidden/>
          </w:rPr>
          <w:instrText xml:space="preserve"> PAGEREF _Toc370399413 \h </w:instrText>
        </w:r>
        <w:r w:rsidR="00842A45">
          <w:rPr>
            <w:noProof/>
            <w:webHidden/>
          </w:rPr>
        </w:r>
        <w:r w:rsidR="00842A45">
          <w:rPr>
            <w:noProof/>
            <w:webHidden/>
          </w:rPr>
          <w:fldChar w:fldCharType="separate"/>
        </w:r>
        <w:r w:rsidR="00842A45">
          <w:rPr>
            <w:noProof/>
            <w:webHidden/>
          </w:rPr>
          <w:t>13</w:t>
        </w:r>
        <w:r w:rsidR="00842A45">
          <w:rPr>
            <w:noProof/>
            <w:webHidden/>
          </w:rPr>
          <w:fldChar w:fldCharType="end"/>
        </w:r>
      </w:hyperlink>
    </w:p>
    <w:p w14:paraId="2CDA9E38" w14:textId="77777777" w:rsidR="00842A45" w:rsidRPr="003F0BAD" w:rsidRDefault="00000000">
      <w:pPr>
        <w:pStyle w:val="TOC3"/>
        <w:tabs>
          <w:tab w:val="left" w:pos="1100"/>
          <w:tab w:val="right" w:leader="dot" w:pos="9016"/>
        </w:tabs>
        <w:rPr>
          <w:rFonts w:ascii="Calibri" w:hAnsi="Calibri"/>
          <w:i w:val="0"/>
          <w:iCs w:val="0"/>
          <w:noProof/>
          <w:sz w:val="22"/>
          <w:szCs w:val="22"/>
        </w:rPr>
      </w:pPr>
      <w:hyperlink w:anchor="_Toc370399414" w:history="1">
        <w:r w:rsidR="00842A45" w:rsidRPr="00ED2253">
          <w:rPr>
            <w:rStyle w:val="Hyperlink"/>
            <w:noProof/>
          </w:rPr>
          <w:t>5.5.2</w:t>
        </w:r>
        <w:r w:rsidR="00842A45" w:rsidRPr="003F0BAD">
          <w:rPr>
            <w:rFonts w:ascii="Calibri" w:hAnsi="Calibri"/>
            <w:i w:val="0"/>
            <w:iCs w:val="0"/>
            <w:noProof/>
            <w:sz w:val="22"/>
            <w:szCs w:val="22"/>
          </w:rPr>
          <w:tab/>
        </w:r>
        <w:r w:rsidR="00842A45" w:rsidRPr="00ED2253">
          <w:rPr>
            <w:rStyle w:val="Hyperlink"/>
            <w:noProof/>
          </w:rPr>
          <w:t>Significance of Demonstration Exercises Results</w:t>
        </w:r>
        <w:r w:rsidR="00842A45">
          <w:rPr>
            <w:noProof/>
            <w:webHidden/>
          </w:rPr>
          <w:tab/>
        </w:r>
        <w:r w:rsidR="00842A45">
          <w:rPr>
            <w:noProof/>
            <w:webHidden/>
          </w:rPr>
          <w:fldChar w:fldCharType="begin"/>
        </w:r>
        <w:r w:rsidR="00842A45">
          <w:rPr>
            <w:noProof/>
            <w:webHidden/>
          </w:rPr>
          <w:instrText xml:space="preserve"> PAGEREF _Toc370399414 \h </w:instrText>
        </w:r>
        <w:r w:rsidR="00842A45">
          <w:rPr>
            <w:noProof/>
            <w:webHidden/>
          </w:rPr>
        </w:r>
        <w:r w:rsidR="00842A45">
          <w:rPr>
            <w:noProof/>
            <w:webHidden/>
          </w:rPr>
          <w:fldChar w:fldCharType="separate"/>
        </w:r>
        <w:r w:rsidR="00842A45">
          <w:rPr>
            <w:noProof/>
            <w:webHidden/>
          </w:rPr>
          <w:t>13</w:t>
        </w:r>
        <w:r w:rsidR="00842A45">
          <w:rPr>
            <w:noProof/>
            <w:webHidden/>
          </w:rPr>
          <w:fldChar w:fldCharType="end"/>
        </w:r>
      </w:hyperlink>
    </w:p>
    <w:p w14:paraId="59F4A24F" w14:textId="77777777" w:rsidR="00842A45" w:rsidRPr="003F0BAD" w:rsidRDefault="00000000">
      <w:pPr>
        <w:pStyle w:val="TOC3"/>
        <w:tabs>
          <w:tab w:val="left" w:pos="1100"/>
          <w:tab w:val="right" w:leader="dot" w:pos="9016"/>
        </w:tabs>
        <w:rPr>
          <w:rFonts w:ascii="Calibri" w:hAnsi="Calibri"/>
          <w:i w:val="0"/>
          <w:iCs w:val="0"/>
          <w:noProof/>
          <w:sz w:val="22"/>
          <w:szCs w:val="22"/>
        </w:rPr>
      </w:pPr>
      <w:hyperlink w:anchor="_Toc370399415" w:history="1">
        <w:r w:rsidR="00842A45" w:rsidRPr="00ED2253">
          <w:rPr>
            <w:rStyle w:val="Hyperlink"/>
            <w:noProof/>
          </w:rPr>
          <w:t>5.5.3</w:t>
        </w:r>
        <w:r w:rsidR="00842A45" w:rsidRPr="003F0BAD">
          <w:rPr>
            <w:rFonts w:ascii="Calibri" w:hAnsi="Calibri"/>
            <w:i w:val="0"/>
            <w:iCs w:val="0"/>
            <w:noProof/>
            <w:sz w:val="22"/>
            <w:szCs w:val="22"/>
          </w:rPr>
          <w:tab/>
        </w:r>
        <w:r w:rsidR="00842A45" w:rsidRPr="00ED2253">
          <w:rPr>
            <w:rStyle w:val="Hyperlink"/>
            <w:noProof/>
          </w:rPr>
          <w:t>Conclusions and recommendations</w:t>
        </w:r>
        <w:r w:rsidR="00842A45">
          <w:rPr>
            <w:noProof/>
            <w:webHidden/>
          </w:rPr>
          <w:tab/>
        </w:r>
        <w:r w:rsidR="00842A45">
          <w:rPr>
            <w:noProof/>
            <w:webHidden/>
          </w:rPr>
          <w:fldChar w:fldCharType="begin"/>
        </w:r>
        <w:r w:rsidR="00842A45">
          <w:rPr>
            <w:noProof/>
            <w:webHidden/>
          </w:rPr>
          <w:instrText xml:space="preserve"> PAGEREF _Toc370399415 \h </w:instrText>
        </w:r>
        <w:r w:rsidR="00842A45">
          <w:rPr>
            <w:noProof/>
            <w:webHidden/>
          </w:rPr>
        </w:r>
        <w:r w:rsidR="00842A45">
          <w:rPr>
            <w:noProof/>
            <w:webHidden/>
          </w:rPr>
          <w:fldChar w:fldCharType="separate"/>
        </w:r>
        <w:r w:rsidR="00842A45">
          <w:rPr>
            <w:noProof/>
            <w:webHidden/>
          </w:rPr>
          <w:t>13</w:t>
        </w:r>
        <w:r w:rsidR="00842A45">
          <w:rPr>
            <w:noProof/>
            <w:webHidden/>
          </w:rPr>
          <w:fldChar w:fldCharType="end"/>
        </w:r>
      </w:hyperlink>
    </w:p>
    <w:p w14:paraId="190393FB" w14:textId="77777777" w:rsidR="00842A45" w:rsidRPr="003F0BAD" w:rsidRDefault="00000000">
      <w:pPr>
        <w:pStyle w:val="TOC1"/>
        <w:tabs>
          <w:tab w:val="left" w:pos="400"/>
          <w:tab w:val="right" w:leader="dot" w:pos="9016"/>
        </w:tabs>
        <w:rPr>
          <w:rFonts w:ascii="Calibri" w:hAnsi="Calibri"/>
          <w:b w:val="0"/>
          <w:bCs w:val="0"/>
          <w:caps w:val="0"/>
          <w:noProof/>
          <w:sz w:val="22"/>
          <w:szCs w:val="22"/>
        </w:rPr>
      </w:pPr>
      <w:hyperlink w:anchor="_Toc370399416" w:history="1">
        <w:r w:rsidR="00842A45" w:rsidRPr="00ED2253">
          <w:rPr>
            <w:rStyle w:val="Hyperlink"/>
            <w:noProof/>
          </w:rPr>
          <w:t>6</w:t>
        </w:r>
        <w:r w:rsidR="00842A45" w:rsidRPr="003F0BAD">
          <w:rPr>
            <w:rFonts w:ascii="Calibri" w:hAnsi="Calibri"/>
            <w:b w:val="0"/>
            <w:bCs w:val="0"/>
            <w:caps w:val="0"/>
            <w:noProof/>
            <w:sz w:val="22"/>
            <w:szCs w:val="22"/>
          </w:rPr>
          <w:tab/>
        </w:r>
        <w:r w:rsidR="00842A45" w:rsidRPr="00ED2253">
          <w:rPr>
            <w:rStyle w:val="Hyperlink"/>
            <w:noProof/>
          </w:rPr>
          <w:t>Demonstration Exercises reports</w:t>
        </w:r>
        <w:r w:rsidR="00842A45">
          <w:rPr>
            <w:noProof/>
            <w:webHidden/>
          </w:rPr>
          <w:tab/>
        </w:r>
        <w:r w:rsidR="00842A45">
          <w:rPr>
            <w:noProof/>
            <w:webHidden/>
          </w:rPr>
          <w:fldChar w:fldCharType="begin"/>
        </w:r>
        <w:r w:rsidR="00842A45">
          <w:rPr>
            <w:noProof/>
            <w:webHidden/>
          </w:rPr>
          <w:instrText xml:space="preserve"> PAGEREF _Toc370399416 \h </w:instrText>
        </w:r>
        <w:r w:rsidR="00842A45">
          <w:rPr>
            <w:noProof/>
            <w:webHidden/>
          </w:rPr>
        </w:r>
        <w:r w:rsidR="00842A45">
          <w:rPr>
            <w:noProof/>
            <w:webHidden/>
          </w:rPr>
          <w:fldChar w:fldCharType="separate"/>
        </w:r>
        <w:r w:rsidR="00842A45">
          <w:rPr>
            <w:noProof/>
            <w:webHidden/>
          </w:rPr>
          <w:t>14</w:t>
        </w:r>
        <w:r w:rsidR="00842A45">
          <w:rPr>
            <w:noProof/>
            <w:webHidden/>
          </w:rPr>
          <w:fldChar w:fldCharType="end"/>
        </w:r>
      </w:hyperlink>
    </w:p>
    <w:p w14:paraId="3950D183"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417" w:history="1">
        <w:r w:rsidR="00842A45" w:rsidRPr="00ED2253">
          <w:rPr>
            <w:rStyle w:val="Hyperlink"/>
            <w:noProof/>
          </w:rPr>
          <w:t>6.1</w:t>
        </w:r>
        <w:r w:rsidR="00842A45" w:rsidRPr="003F0BAD">
          <w:rPr>
            <w:rFonts w:ascii="Calibri" w:hAnsi="Calibri"/>
            <w:smallCaps w:val="0"/>
            <w:noProof/>
            <w:sz w:val="22"/>
            <w:szCs w:val="22"/>
          </w:rPr>
          <w:tab/>
        </w:r>
        <w:r w:rsidR="00842A45" w:rsidRPr="00ED2253">
          <w:rPr>
            <w:rStyle w:val="Hyperlink"/>
            <w:noProof/>
          </w:rPr>
          <w:t>Demonstration Exercise #1 Report</w:t>
        </w:r>
        <w:r w:rsidR="00842A45">
          <w:rPr>
            <w:noProof/>
            <w:webHidden/>
          </w:rPr>
          <w:tab/>
        </w:r>
        <w:r w:rsidR="00842A45">
          <w:rPr>
            <w:noProof/>
            <w:webHidden/>
          </w:rPr>
          <w:fldChar w:fldCharType="begin"/>
        </w:r>
        <w:r w:rsidR="00842A45">
          <w:rPr>
            <w:noProof/>
            <w:webHidden/>
          </w:rPr>
          <w:instrText xml:space="preserve"> PAGEREF _Toc370399417 \h </w:instrText>
        </w:r>
        <w:r w:rsidR="00842A45">
          <w:rPr>
            <w:noProof/>
            <w:webHidden/>
          </w:rPr>
        </w:r>
        <w:r w:rsidR="00842A45">
          <w:rPr>
            <w:noProof/>
            <w:webHidden/>
          </w:rPr>
          <w:fldChar w:fldCharType="separate"/>
        </w:r>
        <w:r w:rsidR="00842A45">
          <w:rPr>
            <w:noProof/>
            <w:webHidden/>
          </w:rPr>
          <w:t>14</w:t>
        </w:r>
        <w:r w:rsidR="00842A45">
          <w:rPr>
            <w:noProof/>
            <w:webHidden/>
          </w:rPr>
          <w:fldChar w:fldCharType="end"/>
        </w:r>
      </w:hyperlink>
    </w:p>
    <w:p w14:paraId="6C825372" w14:textId="77777777" w:rsidR="00842A45" w:rsidRPr="003F0BAD" w:rsidRDefault="00000000">
      <w:pPr>
        <w:pStyle w:val="TOC3"/>
        <w:tabs>
          <w:tab w:val="left" w:pos="1100"/>
          <w:tab w:val="right" w:leader="dot" w:pos="9016"/>
        </w:tabs>
        <w:rPr>
          <w:rFonts w:ascii="Calibri" w:hAnsi="Calibri"/>
          <w:i w:val="0"/>
          <w:iCs w:val="0"/>
          <w:noProof/>
          <w:sz w:val="22"/>
          <w:szCs w:val="22"/>
        </w:rPr>
      </w:pPr>
      <w:hyperlink w:anchor="_Toc370399418" w:history="1">
        <w:r w:rsidR="00842A45" w:rsidRPr="00ED2253">
          <w:rPr>
            <w:rStyle w:val="Hyperlink"/>
            <w:noProof/>
          </w:rPr>
          <w:t>6.1.1</w:t>
        </w:r>
        <w:r w:rsidR="00842A45" w:rsidRPr="003F0BAD">
          <w:rPr>
            <w:rFonts w:ascii="Calibri" w:hAnsi="Calibri"/>
            <w:i w:val="0"/>
            <w:iCs w:val="0"/>
            <w:noProof/>
            <w:sz w:val="22"/>
            <w:szCs w:val="22"/>
          </w:rPr>
          <w:tab/>
        </w:r>
        <w:r w:rsidR="00842A45" w:rsidRPr="00ED2253">
          <w:rPr>
            <w:rStyle w:val="Hyperlink"/>
            <w:noProof/>
          </w:rPr>
          <w:t>Exercise Scope</w:t>
        </w:r>
        <w:r w:rsidR="00842A45">
          <w:rPr>
            <w:noProof/>
            <w:webHidden/>
          </w:rPr>
          <w:tab/>
        </w:r>
        <w:r w:rsidR="00842A45">
          <w:rPr>
            <w:noProof/>
            <w:webHidden/>
          </w:rPr>
          <w:fldChar w:fldCharType="begin"/>
        </w:r>
        <w:r w:rsidR="00842A45">
          <w:rPr>
            <w:noProof/>
            <w:webHidden/>
          </w:rPr>
          <w:instrText xml:space="preserve"> PAGEREF _Toc370399418 \h </w:instrText>
        </w:r>
        <w:r w:rsidR="00842A45">
          <w:rPr>
            <w:noProof/>
            <w:webHidden/>
          </w:rPr>
        </w:r>
        <w:r w:rsidR="00842A45">
          <w:rPr>
            <w:noProof/>
            <w:webHidden/>
          </w:rPr>
          <w:fldChar w:fldCharType="separate"/>
        </w:r>
        <w:r w:rsidR="00842A45">
          <w:rPr>
            <w:noProof/>
            <w:webHidden/>
          </w:rPr>
          <w:t>14</w:t>
        </w:r>
        <w:r w:rsidR="00842A45">
          <w:rPr>
            <w:noProof/>
            <w:webHidden/>
          </w:rPr>
          <w:fldChar w:fldCharType="end"/>
        </w:r>
      </w:hyperlink>
    </w:p>
    <w:p w14:paraId="5EC839D8" w14:textId="77777777" w:rsidR="00842A45" w:rsidRPr="003F0BAD" w:rsidRDefault="00000000">
      <w:pPr>
        <w:pStyle w:val="TOC3"/>
        <w:tabs>
          <w:tab w:val="left" w:pos="1100"/>
          <w:tab w:val="right" w:leader="dot" w:pos="9016"/>
        </w:tabs>
        <w:rPr>
          <w:rFonts w:ascii="Calibri" w:hAnsi="Calibri"/>
          <w:i w:val="0"/>
          <w:iCs w:val="0"/>
          <w:noProof/>
          <w:sz w:val="22"/>
          <w:szCs w:val="22"/>
        </w:rPr>
      </w:pPr>
      <w:hyperlink w:anchor="_Toc370399419" w:history="1">
        <w:r w:rsidR="00842A45" w:rsidRPr="00ED2253">
          <w:rPr>
            <w:rStyle w:val="Hyperlink"/>
            <w:noProof/>
          </w:rPr>
          <w:t>6.1.2</w:t>
        </w:r>
        <w:r w:rsidR="00842A45" w:rsidRPr="003F0BAD">
          <w:rPr>
            <w:rFonts w:ascii="Calibri" w:hAnsi="Calibri"/>
            <w:i w:val="0"/>
            <w:iCs w:val="0"/>
            <w:noProof/>
            <w:sz w:val="22"/>
            <w:szCs w:val="22"/>
          </w:rPr>
          <w:tab/>
        </w:r>
        <w:r w:rsidR="00842A45" w:rsidRPr="00ED2253">
          <w:rPr>
            <w:rStyle w:val="Hyperlink"/>
            <w:noProof/>
          </w:rPr>
          <w:t>Conduct of Demonstration Exercise EXE-XXYY-NNN</w:t>
        </w:r>
        <w:r w:rsidR="00842A45">
          <w:rPr>
            <w:noProof/>
            <w:webHidden/>
          </w:rPr>
          <w:tab/>
        </w:r>
        <w:r w:rsidR="00842A45">
          <w:rPr>
            <w:noProof/>
            <w:webHidden/>
          </w:rPr>
          <w:fldChar w:fldCharType="begin"/>
        </w:r>
        <w:r w:rsidR="00842A45">
          <w:rPr>
            <w:noProof/>
            <w:webHidden/>
          </w:rPr>
          <w:instrText xml:space="preserve"> PAGEREF _Toc370399419 \h </w:instrText>
        </w:r>
        <w:r w:rsidR="00842A45">
          <w:rPr>
            <w:noProof/>
            <w:webHidden/>
          </w:rPr>
        </w:r>
        <w:r w:rsidR="00842A45">
          <w:rPr>
            <w:noProof/>
            <w:webHidden/>
          </w:rPr>
          <w:fldChar w:fldCharType="separate"/>
        </w:r>
        <w:r w:rsidR="00842A45">
          <w:rPr>
            <w:noProof/>
            <w:webHidden/>
          </w:rPr>
          <w:t>14</w:t>
        </w:r>
        <w:r w:rsidR="00842A45">
          <w:rPr>
            <w:noProof/>
            <w:webHidden/>
          </w:rPr>
          <w:fldChar w:fldCharType="end"/>
        </w:r>
      </w:hyperlink>
    </w:p>
    <w:p w14:paraId="425FF001" w14:textId="77777777" w:rsidR="00842A45" w:rsidRPr="003F0BAD" w:rsidRDefault="00000000">
      <w:pPr>
        <w:pStyle w:val="TOC3"/>
        <w:tabs>
          <w:tab w:val="left" w:pos="1100"/>
          <w:tab w:val="right" w:leader="dot" w:pos="9016"/>
        </w:tabs>
        <w:rPr>
          <w:rFonts w:ascii="Calibri" w:hAnsi="Calibri"/>
          <w:i w:val="0"/>
          <w:iCs w:val="0"/>
          <w:noProof/>
          <w:sz w:val="22"/>
          <w:szCs w:val="22"/>
        </w:rPr>
      </w:pPr>
      <w:hyperlink w:anchor="_Toc370399420" w:history="1">
        <w:r w:rsidR="00842A45" w:rsidRPr="00ED2253">
          <w:rPr>
            <w:rStyle w:val="Hyperlink"/>
            <w:noProof/>
          </w:rPr>
          <w:t>6.1.3</w:t>
        </w:r>
        <w:r w:rsidR="00842A45" w:rsidRPr="003F0BAD">
          <w:rPr>
            <w:rFonts w:ascii="Calibri" w:hAnsi="Calibri"/>
            <w:i w:val="0"/>
            <w:iCs w:val="0"/>
            <w:noProof/>
            <w:sz w:val="22"/>
            <w:szCs w:val="22"/>
          </w:rPr>
          <w:tab/>
        </w:r>
        <w:r w:rsidR="00842A45" w:rsidRPr="00ED2253">
          <w:rPr>
            <w:rStyle w:val="Hyperlink"/>
            <w:noProof/>
          </w:rPr>
          <w:t>Exercise Results</w:t>
        </w:r>
        <w:r w:rsidR="00842A45">
          <w:rPr>
            <w:noProof/>
            <w:webHidden/>
          </w:rPr>
          <w:tab/>
        </w:r>
        <w:r w:rsidR="00842A45">
          <w:rPr>
            <w:noProof/>
            <w:webHidden/>
          </w:rPr>
          <w:fldChar w:fldCharType="begin"/>
        </w:r>
        <w:r w:rsidR="00842A45">
          <w:rPr>
            <w:noProof/>
            <w:webHidden/>
          </w:rPr>
          <w:instrText xml:space="preserve"> PAGEREF _Toc370399420 \h </w:instrText>
        </w:r>
        <w:r w:rsidR="00842A45">
          <w:rPr>
            <w:noProof/>
            <w:webHidden/>
          </w:rPr>
        </w:r>
        <w:r w:rsidR="00842A45">
          <w:rPr>
            <w:noProof/>
            <w:webHidden/>
          </w:rPr>
          <w:fldChar w:fldCharType="separate"/>
        </w:r>
        <w:r w:rsidR="00842A45">
          <w:rPr>
            <w:noProof/>
            <w:webHidden/>
          </w:rPr>
          <w:t>14</w:t>
        </w:r>
        <w:r w:rsidR="00842A45">
          <w:rPr>
            <w:noProof/>
            <w:webHidden/>
          </w:rPr>
          <w:fldChar w:fldCharType="end"/>
        </w:r>
      </w:hyperlink>
    </w:p>
    <w:p w14:paraId="75873CB6" w14:textId="77777777" w:rsidR="00842A45" w:rsidRPr="003F0BAD" w:rsidRDefault="00000000">
      <w:pPr>
        <w:pStyle w:val="TOC3"/>
        <w:tabs>
          <w:tab w:val="left" w:pos="1100"/>
          <w:tab w:val="right" w:leader="dot" w:pos="9016"/>
        </w:tabs>
        <w:rPr>
          <w:rFonts w:ascii="Calibri" w:hAnsi="Calibri"/>
          <w:i w:val="0"/>
          <w:iCs w:val="0"/>
          <w:noProof/>
          <w:sz w:val="22"/>
          <w:szCs w:val="22"/>
        </w:rPr>
      </w:pPr>
      <w:hyperlink w:anchor="_Toc370399421" w:history="1">
        <w:r w:rsidR="00842A45" w:rsidRPr="00ED2253">
          <w:rPr>
            <w:rStyle w:val="Hyperlink"/>
            <w:noProof/>
          </w:rPr>
          <w:t>6.1.4</w:t>
        </w:r>
        <w:r w:rsidR="00842A45" w:rsidRPr="003F0BAD">
          <w:rPr>
            <w:rFonts w:ascii="Calibri" w:hAnsi="Calibri"/>
            <w:i w:val="0"/>
            <w:iCs w:val="0"/>
            <w:noProof/>
            <w:sz w:val="22"/>
            <w:szCs w:val="22"/>
          </w:rPr>
          <w:tab/>
        </w:r>
        <w:r w:rsidR="00842A45" w:rsidRPr="00ED2253">
          <w:rPr>
            <w:rStyle w:val="Hyperlink"/>
            <w:noProof/>
          </w:rPr>
          <w:t>Conclusions and recommendations</w:t>
        </w:r>
        <w:r w:rsidR="00842A45">
          <w:rPr>
            <w:noProof/>
            <w:webHidden/>
          </w:rPr>
          <w:tab/>
        </w:r>
        <w:r w:rsidR="00842A45">
          <w:rPr>
            <w:noProof/>
            <w:webHidden/>
          </w:rPr>
          <w:fldChar w:fldCharType="begin"/>
        </w:r>
        <w:r w:rsidR="00842A45">
          <w:rPr>
            <w:noProof/>
            <w:webHidden/>
          </w:rPr>
          <w:instrText xml:space="preserve"> PAGEREF _Toc370399421 \h </w:instrText>
        </w:r>
        <w:r w:rsidR="00842A45">
          <w:rPr>
            <w:noProof/>
            <w:webHidden/>
          </w:rPr>
        </w:r>
        <w:r w:rsidR="00842A45">
          <w:rPr>
            <w:noProof/>
            <w:webHidden/>
          </w:rPr>
          <w:fldChar w:fldCharType="separate"/>
        </w:r>
        <w:r w:rsidR="00842A45">
          <w:rPr>
            <w:noProof/>
            <w:webHidden/>
          </w:rPr>
          <w:t>15</w:t>
        </w:r>
        <w:r w:rsidR="00842A45">
          <w:rPr>
            <w:noProof/>
            <w:webHidden/>
          </w:rPr>
          <w:fldChar w:fldCharType="end"/>
        </w:r>
      </w:hyperlink>
    </w:p>
    <w:p w14:paraId="603116F7" w14:textId="77777777" w:rsidR="00842A45" w:rsidRPr="003F0BAD" w:rsidRDefault="00000000">
      <w:pPr>
        <w:pStyle w:val="TOC1"/>
        <w:tabs>
          <w:tab w:val="left" w:pos="400"/>
          <w:tab w:val="right" w:leader="dot" w:pos="9016"/>
        </w:tabs>
        <w:rPr>
          <w:rFonts w:ascii="Calibri" w:hAnsi="Calibri"/>
          <w:b w:val="0"/>
          <w:bCs w:val="0"/>
          <w:caps w:val="0"/>
          <w:noProof/>
          <w:sz w:val="22"/>
          <w:szCs w:val="22"/>
        </w:rPr>
      </w:pPr>
      <w:hyperlink w:anchor="_Toc370399422" w:history="1">
        <w:r w:rsidR="00842A45" w:rsidRPr="00ED2253">
          <w:rPr>
            <w:rStyle w:val="Hyperlink"/>
            <w:noProof/>
          </w:rPr>
          <w:t>7</w:t>
        </w:r>
        <w:r w:rsidR="00842A45" w:rsidRPr="003F0BAD">
          <w:rPr>
            <w:rFonts w:ascii="Calibri" w:hAnsi="Calibri"/>
            <w:b w:val="0"/>
            <w:bCs w:val="0"/>
            <w:caps w:val="0"/>
            <w:noProof/>
            <w:sz w:val="22"/>
            <w:szCs w:val="22"/>
          </w:rPr>
          <w:tab/>
        </w:r>
        <w:r w:rsidR="00842A45" w:rsidRPr="00ED2253">
          <w:rPr>
            <w:rStyle w:val="Hyperlink"/>
            <w:noProof/>
          </w:rPr>
          <w:t>Summary of the Communication Activities</w:t>
        </w:r>
        <w:r w:rsidR="00842A45">
          <w:rPr>
            <w:noProof/>
            <w:webHidden/>
          </w:rPr>
          <w:tab/>
        </w:r>
        <w:r w:rsidR="00842A45">
          <w:rPr>
            <w:noProof/>
            <w:webHidden/>
          </w:rPr>
          <w:fldChar w:fldCharType="begin"/>
        </w:r>
        <w:r w:rsidR="00842A45">
          <w:rPr>
            <w:noProof/>
            <w:webHidden/>
          </w:rPr>
          <w:instrText xml:space="preserve"> PAGEREF _Toc370399422 \h </w:instrText>
        </w:r>
        <w:r w:rsidR="00842A45">
          <w:rPr>
            <w:noProof/>
            <w:webHidden/>
          </w:rPr>
        </w:r>
        <w:r w:rsidR="00842A45">
          <w:rPr>
            <w:noProof/>
            <w:webHidden/>
          </w:rPr>
          <w:fldChar w:fldCharType="separate"/>
        </w:r>
        <w:r w:rsidR="00842A45">
          <w:rPr>
            <w:noProof/>
            <w:webHidden/>
          </w:rPr>
          <w:t>16</w:t>
        </w:r>
        <w:r w:rsidR="00842A45">
          <w:rPr>
            <w:noProof/>
            <w:webHidden/>
          </w:rPr>
          <w:fldChar w:fldCharType="end"/>
        </w:r>
      </w:hyperlink>
    </w:p>
    <w:p w14:paraId="564ADD84" w14:textId="77777777" w:rsidR="00842A45" w:rsidRPr="003F0BAD" w:rsidRDefault="00000000">
      <w:pPr>
        <w:pStyle w:val="TOC1"/>
        <w:tabs>
          <w:tab w:val="left" w:pos="400"/>
          <w:tab w:val="right" w:leader="dot" w:pos="9016"/>
        </w:tabs>
        <w:rPr>
          <w:rFonts w:ascii="Calibri" w:hAnsi="Calibri"/>
          <w:b w:val="0"/>
          <w:bCs w:val="0"/>
          <w:caps w:val="0"/>
          <w:noProof/>
          <w:sz w:val="22"/>
          <w:szCs w:val="22"/>
        </w:rPr>
      </w:pPr>
      <w:hyperlink w:anchor="_Toc370399423" w:history="1">
        <w:r w:rsidR="00842A45" w:rsidRPr="00ED2253">
          <w:rPr>
            <w:rStyle w:val="Hyperlink"/>
            <w:noProof/>
          </w:rPr>
          <w:t>8</w:t>
        </w:r>
        <w:r w:rsidR="00842A45" w:rsidRPr="003F0BAD">
          <w:rPr>
            <w:rFonts w:ascii="Calibri" w:hAnsi="Calibri"/>
            <w:b w:val="0"/>
            <w:bCs w:val="0"/>
            <w:caps w:val="0"/>
            <w:noProof/>
            <w:sz w:val="22"/>
            <w:szCs w:val="22"/>
          </w:rPr>
          <w:tab/>
        </w:r>
        <w:r w:rsidR="00842A45" w:rsidRPr="00ED2253">
          <w:rPr>
            <w:rStyle w:val="Hyperlink"/>
            <w:noProof/>
          </w:rPr>
          <w:t>Next Steps</w:t>
        </w:r>
        <w:r w:rsidR="00842A45">
          <w:rPr>
            <w:noProof/>
            <w:webHidden/>
          </w:rPr>
          <w:tab/>
        </w:r>
        <w:r w:rsidR="00842A45">
          <w:rPr>
            <w:noProof/>
            <w:webHidden/>
          </w:rPr>
          <w:fldChar w:fldCharType="begin"/>
        </w:r>
        <w:r w:rsidR="00842A45">
          <w:rPr>
            <w:noProof/>
            <w:webHidden/>
          </w:rPr>
          <w:instrText xml:space="preserve"> PAGEREF _Toc370399423 \h </w:instrText>
        </w:r>
        <w:r w:rsidR="00842A45">
          <w:rPr>
            <w:noProof/>
            <w:webHidden/>
          </w:rPr>
        </w:r>
        <w:r w:rsidR="00842A45">
          <w:rPr>
            <w:noProof/>
            <w:webHidden/>
          </w:rPr>
          <w:fldChar w:fldCharType="separate"/>
        </w:r>
        <w:r w:rsidR="00842A45">
          <w:rPr>
            <w:noProof/>
            <w:webHidden/>
          </w:rPr>
          <w:t>17</w:t>
        </w:r>
        <w:r w:rsidR="00842A45">
          <w:rPr>
            <w:noProof/>
            <w:webHidden/>
          </w:rPr>
          <w:fldChar w:fldCharType="end"/>
        </w:r>
      </w:hyperlink>
    </w:p>
    <w:p w14:paraId="1120FE5A"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424" w:history="1">
        <w:r w:rsidR="00842A45" w:rsidRPr="00ED2253">
          <w:rPr>
            <w:rStyle w:val="Hyperlink"/>
            <w:noProof/>
          </w:rPr>
          <w:t>8.1</w:t>
        </w:r>
        <w:r w:rsidR="00842A45" w:rsidRPr="003F0BAD">
          <w:rPr>
            <w:rFonts w:ascii="Calibri" w:hAnsi="Calibri"/>
            <w:smallCaps w:val="0"/>
            <w:noProof/>
            <w:sz w:val="22"/>
            <w:szCs w:val="22"/>
          </w:rPr>
          <w:tab/>
        </w:r>
        <w:r w:rsidR="00842A45" w:rsidRPr="00ED2253">
          <w:rPr>
            <w:rStyle w:val="Hyperlink"/>
            <w:noProof/>
          </w:rPr>
          <w:t>Conclusions</w:t>
        </w:r>
        <w:r w:rsidR="00842A45">
          <w:rPr>
            <w:noProof/>
            <w:webHidden/>
          </w:rPr>
          <w:tab/>
        </w:r>
        <w:r w:rsidR="00842A45">
          <w:rPr>
            <w:noProof/>
            <w:webHidden/>
          </w:rPr>
          <w:fldChar w:fldCharType="begin"/>
        </w:r>
        <w:r w:rsidR="00842A45">
          <w:rPr>
            <w:noProof/>
            <w:webHidden/>
          </w:rPr>
          <w:instrText xml:space="preserve"> PAGEREF _Toc370399424 \h </w:instrText>
        </w:r>
        <w:r w:rsidR="00842A45">
          <w:rPr>
            <w:noProof/>
            <w:webHidden/>
          </w:rPr>
        </w:r>
        <w:r w:rsidR="00842A45">
          <w:rPr>
            <w:noProof/>
            <w:webHidden/>
          </w:rPr>
          <w:fldChar w:fldCharType="separate"/>
        </w:r>
        <w:r w:rsidR="00842A45">
          <w:rPr>
            <w:noProof/>
            <w:webHidden/>
          </w:rPr>
          <w:t>17</w:t>
        </w:r>
        <w:r w:rsidR="00842A45">
          <w:rPr>
            <w:noProof/>
            <w:webHidden/>
          </w:rPr>
          <w:fldChar w:fldCharType="end"/>
        </w:r>
      </w:hyperlink>
    </w:p>
    <w:p w14:paraId="39CA7DAA"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425" w:history="1">
        <w:r w:rsidR="00842A45" w:rsidRPr="00ED2253">
          <w:rPr>
            <w:rStyle w:val="Hyperlink"/>
            <w:noProof/>
          </w:rPr>
          <w:t>8.2</w:t>
        </w:r>
        <w:r w:rsidR="00842A45" w:rsidRPr="003F0BAD">
          <w:rPr>
            <w:rFonts w:ascii="Calibri" w:hAnsi="Calibri"/>
            <w:smallCaps w:val="0"/>
            <w:noProof/>
            <w:sz w:val="22"/>
            <w:szCs w:val="22"/>
          </w:rPr>
          <w:tab/>
        </w:r>
        <w:r w:rsidR="00842A45" w:rsidRPr="00ED2253">
          <w:rPr>
            <w:rStyle w:val="Hyperlink"/>
            <w:noProof/>
          </w:rPr>
          <w:t>Recommendations</w:t>
        </w:r>
        <w:r w:rsidR="00842A45">
          <w:rPr>
            <w:noProof/>
            <w:webHidden/>
          </w:rPr>
          <w:tab/>
        </w:r>
        <w:r w:rsidR="00842A45">
          <w:rPr>
            <w:noProof/>
            <w:webHidden/>
          </w:rPr>
          <w:fldChar w:fldCharType="begin"/>
        </w:r>
        <w:r w:rsidR="00842A45">
          <w:rPr>
            <w:noProof/>
            <w:webHidden/>
          </w:rPr>
          <w:instrText xml:space="preserve"> PAGEREF _Toc370399425 \h </w:instrText>
        </w:r>
        <w:r w:rsidR="00842A45">
          <w:rPr>
            <w:noProof/>
            <w:webHidden/>
          </w:rPr>
        </w:r>
        <w:r w:rsidR="00842A45">
          <w:rPr>
            <w:noProof/>
            <w:webHidden/>
          </w:rPr>
          <w:fldChar w:fldCharType="separate"/>
        </w:r>
        <w:r w:rsidR="00842A45">
          <w:rPr>
            <w:noProof/>
            <w:webHidden/>
          </w:rPr>
          <w:t>17</w:t>
        </w:r>
        <w:r w:rsidR="00842A45">
          <w:rPr>
            <w:noProof/>
            <w:webHidden/>
          </w:rPr>
          <w:fldChar w:fldCharType="end"/>
        </w:r>
      </w:hyperlink>
    </w:p>
    <w:p w14:paraId="2843BABA" w14:textId="77777777" w:rsidR="00842A45" w:rsidRPr="003F0BAD" w:rsidRDefault="00000000">
      <w:pPr>
        <w:pStyle w:val="TOC1"/>
        <w:tabs>
          <w:tab w:val="left" w:pos="400"/>
          <w:tab w:val="right" w:leader="dot" w:pos="9016"/>
        </w:tabs>
        <w:rPr>
          <w:rFonts w:ascii="Calibri" w:hAnsi="Calibri"/>
          <w:b w:val="0"/>
          <w:bCs w:val="0"/>
          <w:caps w:val="0"/>
          <w:noProof/>
          <w:sz w:val="22"/>
          <w:szCs w:val="22"/>
        </w:rPr>
      </w:pPr>
      <w:hyperlink w:anchor="_Toc370399426" w:history="1">
        <w:r w:rsidR="00842A45" w:rsidRPr="00ED2253">
          <w:rPr>
            <w:rStyle w:val="Hyperlink"/>
            <w:noProof/>
          </w:rPr>
          <w:t>9</w:t>
        </w:r>
        <w:r w:rsidR="00842A45" w:rsidRPr="003F0BAD">
          <w:rPr>
            <w:rFonts w:ascii="Calibri" w:hAnsi="Calibri"/>
            <w:b w:val="0"/>
            <w:bCs w:val="0"/>
            <w:caps w:val="0"/>
            <w:noProof/>
            <w:sz w:val="22"/>
            <w:szCs w:val="22"/>
          </w:rPr>
          <w:tab/>
        </w:r>
        <w:r w:rsidR="00842A45" w:rsidRPr="00ED2253">
          <w:rPr>
            <w:rStyle w:val="Hyperlink"/>
            <w:noProof/>
          </w:rPr>
          <w:t>References</w:t>
        </w:r>
        <w:r w:rsidR="00842A45">
          <w:rPr>
            <w:noProof/>
            <w:webHidden/>
          </w:rPr>
          <w:tab/>
        </w:r>
        <w:r w:rsidR="00842A45">
          <w:rPr>
            <w:noProof/>
            <w:webHidden/>
          </w:rPr>
          <w:fldChar w:fldCharType="begin"/>
        </w:r>
        <w:r w:rsidR="00842A45">
          <w:rPr>
            <w:noProof/>
            <w:webHidden/>
          </w:rPr>
          <w:instrText xml:space="preserve"> PAGEREF _Toc370399426 \h </w:instrText>
        </w:r>
        <w:r w:rsidR="00842A45">
          <w:rPr>
            <w:noProof/>
            <w:webHidden/>
          </w:rPr>
        </w:r>
        <w:r w:rsidR="00842A45">
          <w:rPr>
            <w:noProof/>
            <w:webHidden/>
          </w:rPr>
          <w:fldChar w:fldCharType="separate"/>
        </w:r>
        <w:r w:rsidR="00842A45">
          <w:rPr>
            <w:noProof/>
            <w:webHidden/>
          </w:rPr>
          <w:t>18</w:t>
        </w:r>
        <w:r w:rsidR="00842A45">
          <w:rPr>
            <w:noProof/>
            <w:webHidden/>
          </w:rPr>
          <w:fldChar w:fldCharType="end"/>
        </w:r>
      </w:hyperlink>
    </w:p>
    <w:p w14:paraId="495F2E7D"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427" w:history="1">
        <w:r w:rsidR="00842A45" w:rsidRPr="00ED2253">
          <w:rPr>
            <w:rStyle w:val="Hyperlink"/>
            <w:noProof/>
          </w:rPr>
          <w:t>9.1</w:t>
        </w:r>
        <w:r w:rsidR="00842A45" w:rsidRPr="003F0BAD">
          <w:rPr>
            <w:rFonts w:ascii="Calibri" w:hAnsi="Calibri"/>
            <w:smallCaps w:val="0"/>
            <w:noProof/>
            <w:sz w:val="22"/>
            <w:szCs w:val="22"/>
          </w:rPr>
          <w:tab/>
        </w:r>
        <w:r w:rsidR="00842A45" w:rsidRPr="00ED2253">
          <w:rPr>
            <w:rStyle w:val="Hyperlink"/>
            <w:noProof/>
          </w:rPr>
          <w:t>Applicable Documents</w:t>
        </w:r>
        <w:r w:rsidR="00842A45">
          <w:rPr>
            <w:noProof/>
            <w:webHidden/>
          </w:rPr>
          <w:tab/>
        </w:r>
        <w:r w:rsidR="00842A45">
          <w:rPr>
            <w:noProof/>
            <w:webHidden/>
          </w:rPr>
          <w:fldChar w:fldCharType="begin"/>
        </w:r>
        <w:r w:rsidR="00842A45">
          <w:rPr>
            <w:noProof/>
            <w:webHidden/>
          </w:rPr>
          <w:instrText xml:space="preserve"> PAGEREF _Toc370399427 \h </w:instrText>
        </w:r>
        <w:r w:rsidR="00842A45">
          <w:rPr>
            <w:noProof/>
            <w:webHidden/>
          </w:rPr>
        </w:r>
        <w:r w:rsidR="00842A45">
          <w:rPr>
            <w:noProof/>
            <w:webHidden/>
          </w:rPr>
          <w:fldChar w:fldCharType="separate"/>
        </w:r>
        <w:r w:rsidR="00842A45">
          <w:rPr>
            <w:noProof/>
            <w:webHidden/>
          </w:rPr>
          <w:t>18</w:t>
        </w:r>
        <w:r w:rsidR="00842A45">
          <w:rPr>
            <w:noProof/>
            <w:webHidden/>
          </w:rPr>
          <w:fldChar w:fldCharType="end"/>
        </w:r>
      </w:hyperlink>
    </w:p>
    <w:p w14:paraId="63873EBC" w14:textId="77777777" w:rsidR="00842A45" w:rsidRPr="003F0BAD" w:rsidRDefault="00000000">
      <w:pPr>
        <w:pStyle w:val="TOC2"/>
        <w:tabs>
          <w:tab w:val="left" w:pos="880"/>
          <w:tab w:val="right" w:leader="dot" w:pos="9016"/>
        </w:tabs>
        <w:rPr>
          <w:rFonts w:ascii="Calibri" w:hAnsi="Calibri"/>
          <w:smallCaps w:val="0"/>
          <w:noProof/>
          <w:sz w:val="22"/>
          <w:szCs w:val="22"/>
        </w:rPr>
      </w:pPr>
      <w:hyperlink w:anchor="_Toc370399428" w:history="1">
        <w:r w:rsidR="00842A45" w:rsidRPr="00ED2253">
          <w:rPr>
            <w:rStyle w:val="Hyperlink"/>
            <w:noProof/>
          </w:rPr>
          <w:t>9.2</w:t>
        </w:r>
        <w:r w:rsidR="00842A45" w:rsidRPr="003F0BAD">
          <w:rPr>
            <w:rFonts w:ascii="Calibri" w:hAnsi="Calibri"/>
            <w:smallCaps w:val="0"/>
            <w:noProof/>
            <w:sz w:val="22"/>
            <w:szCs w:val="22"/>
          </w:rPr>
          <w:tab/>
        </w:r>
        <w:r w:rsidR="00842A45" w:rsidRPr="00ED2253">
          <w:rPr>
            <w:rStyle w:val="Hyperlink"/>
            <w:noProof/>
          </w:rPr>
          <w:t>Reference Documents</w:t>
        </w:r>
        <w:r w:rsidR="00842A45">
          <w:rPr>
            <w:noProof/>
            <w:webHidden/>
          </w:rPr>
          <w:tab/>
        </w:r>
        <w:r w:rsidR="00842A45">
          <w:rPr>
            <w:noProof/>
            <w:webHidden/>
          </w:rPr>
          <w:fldChar w:fldCharType="begin"/>
        </w:r>
        <w:r w:rsidR="00842A45">
          <w:rPr>
            <w:noProof/>
            <w:webHidden/>
          </w:rPr>
          <w:instrText xml:space="preserve"> PAGEREF _Toc370399428 \h </w:instrText>
        </w:r>
        <w:r w:rsidR="00842A45">
          <w:rPr>
            <w:noProof/>
            <w:webHidden/>
          </w:rPr>
        </w:r>
        <w:r w:rsidR="00842A45">
          <w:rPr>
            <w:noProof/>
            <w:webHidden/>
          </w:rPr>
          <w:fldChar w:fldCharType="separate"/>
        </w:r>
        <w:r w:rsidR="00842A45">
          <w:rPr>
            <w:noProof/>
            <w:webHidden/>
          </w:rPr>
          <w:t>18</w:t>
        </w:r>
        <w:r w:rsidR="00842A45">
          <w:rPr>
            <w:noProof/>
            <w:webHidden/>
          </w:rPr>
          <w:fldChar w:fldCharType="end"/>
        </w:r>
      </w:hyperlink>
    </w:p>
    <w:p w14:paraId="567E9D85" w14:textId="77777777" w:rsidR="00842A45" w:rsidRPr="003F0BAD" w:rsidRDefault="00000000">
      <w:pPr>
        <w:pStyle w:val="TOC1"/>
        <w:tabs>
          <w:tab w:val="left" w:pos="1540"/>
          <w:tab w:val="right" w:leader="dot" w:pos="9016"/>
        </w:tabs>
        <w:rPr>
          <w:rFonts w:ascii="Calibri" w:hAnsi="Calibri"/>
          <w:b w:val="0"/>
          <w:bCs w:val="0"/>
          <w:caps w:val="0"/>
          <w:noProof/>
          <w:sz w:val="22"/>
          <w:szCs w:val="22"/>
        </w:rPr>
      </w:pPr>
      <w:hyperlink w:anchor="_Toc370399429" w:history="1">
        <w:r w:rsidR="00842A45" w:rsidRPr="00ED2253">
          <w:rPr>
            <w:rStyle w:val="Hyperlink"/>
            <w:noProof/>
          </w:rPr>
          <w:t>Appendix A</w:t>
        </w:r>
        <w:r w:rsidR="00842A45" w:rsidRPr="003F0BAD">
          <w:rPr>
            <w:rFonts w:ascii="Calibri" w:hAnsi="Calibri"/>
            <w:b w:val="0"/>
            <w:bCs w:val="0"/>
            <w:caps w:val="0"/>
            <w:noProof/>
            <w:sz w:val="22"/>
            <w:szCs w:val="22"/>
          </w:rPr>
          <w:tab/>
        </w:r>
        <w:r w:rsidR="00842A45" w:rsidRPr="00ED2253">
          <w:rPr>
            <w:rStyle w:val="Hyperlink"/>
            <w:noProof/>
          </w:rPr>
          <w:t>KPA Results</w:t>
        </w:r>
        <w:r w:rsidR="00842A45">
          <w:rPr>
            <w:noProof/>
            <w:webHidden/>
          </w:rPr>
          <w:tab/>
        </w:r>
        <w:r w:rsidR="00842A45">
          <w:rPr>
            <w:noProof/>
            <w:webHidden/>
          </w:rPr>
          <w:fldChar w:fldCharType="begin"/>
        </w:r>
        <w:r w:rsidR="00842A45">
          <w:rPr>
            <w:noProof/>
            <w:webHidden/>
          </w:rPr>
          <w:instrText xml:space="preserve"> PAGEREF _Toc370399429 \h </w:instrText>
        </w:r>
        <w:r w:rsidR="00842A45">
          <w:rPr>
            <w:noProof/>
            <w:webHidden/>
          </w:rPr>
        </w:r>
        <w:r w:rsidR="00842A45">
          <w:rPr>
            <w:noProof/>
            <w:webHidden/>
          </w:rPr>
          <w:fldChar w:fldCharType="separate"/>
        </w:r>
        <w:r w:rsidR="00842A45">
          <w:rPr>
            <w:noProof/>
            <w:webHidden/>
          </w:rPr>
          <w:t>19</w:t>
        </w:r>
        <w:r w:rsidR="00842A45">
          <w:rPr>
            <w:noProof/>
            <w:webHidden/>
          </w:rPr>
          <w:fldChar w:fldCharType="end"/>
        </w:r>
      </w:hyperlink>
    </w:p>
    <w:p w14:paraId="526DCE62" w14:textId="77777777" w:rsidR="00D26C16" w:rsidRPr="001D3F4B" w:rsidRDefault="00036FCA" w:rsidP="00A46005">
      <w:pPr>
        <w:pStyle w:val="BodyText"/>
      </w:pPr>
      <w:r w:rsidRPr="001D3F4B">
        <w:fldChar w:fldCharType="end"/>
      </w:r>
    </w:p>
    <w:p w14:paraId="599361FD" w14:textId="77777777" w:rsidR="00D26C16" w:rsidRPr="00BD480B" w:rsidRDefault="00D26C16" w:rsidP="00BC1674">
      <w:pPr>
        <w:pStyle w:val="BodyText"/>
        <w:rPr>
          <w:b/>
          <w:color w:val="1F497D"/>
          <w:sz w:val="32"/>
          <w:szCs w:val="32"/>
        </w:rPr>
      </w:pPr>
      <w:r w:rsidRPr="00BD480B">
        <w:rPr>
          <w:b/>
          <w:color w:val="1F497D"/>
          <w:sz w:val="32"/>
          <w:szCs w:val="32"/>
        </w:rPr>
        <w:t>List of tables</w:t>
      </w:r>
    </w:p>
    <w:p w14:paraId="0622FF54" w14:textId="77777777" w:rsidR="009676E0" w:rsidRPr="006B420A" w:rsidRDefault="00036FCA">
      <w:pPr>
        <w:pStyle w:val="TableofFigures"/>
        <w:tabs>
          <w:tab w:val="right" w:leader="dot" w:pos="9016"/>
        </w:tabs>
        <w:rPr>
          <w:rFonts w:ascii="Calibri" w:hAnsi="Calibri"/>
          <w:noProof/>
          <w:sz w:val="22"/>
          <w:szCs w:val="22"/>
        </w:rPr>
      </w:pPr>
      <w:r w:rsidRPr="001D3F4B">
        <w:fldChar w:fldCharType="begin"/>
      </w:r>
      <w:r w:rsidR="00D26C16" w:rsidRPr="001D3F4B">
        <w:instrText xml:space="preserve"> TOC \h \z \c "Table" </w:instrText>
      </w:r>
      <w:r w:rsidRPr="001D3F4B">
        <w:fldChar w:fldCharType="separate"/>
      </w:r>
      <w:hyperlink w:anchor="_Toc361242687" w:history="1">
        <w:r w:rsidR="009676E0" w:rsidRPr="001C7663">
          <w:rPr>
            <w:rStyle w:val="Hyperlink"/>
            <w:noProof/>
          </w:rPr>
          <w:t>Table 1: Exercises overview</w:t>
        </w:r>
        <w:r w:rsidR="009676E0">
          <w:rPr>
            <w:noProof/>
            <w:webHidden/>
          </w:rPr>
          <w:tab/>
        </w:r>
        <w:r w:rsidR="009676E0">
          <w:rPr>
            <w:noProof/>
            <w:webHidden/>
          </w:rPr>
          <w:fldChar w:fldCharType="begin"/>
        </w:r>
        <w:r w:rsidR="009676E0">
          <w:rPr>
            <w:noProof/>
            <w:webHidden/>
          </w:rPr>
          <w:instrText xml:space="preserve"> PAGEREF _Toc361242687 \h </w:instrText>
        </w:r>
        <w:r w:rsidR="009676E0">
          <w:rPr>
            <w:noProof/>
            <w:webHidden/>
          </w:rPr>
        </w:r>
        <w:r w:rsidR="009676E0">
          <w:rPr>
            <w:noProof/>
            <w:webHidden/>
          </w:rPr>
          <w:fldChar w:fldCharType="separate"/>
        </w:r>
        <w:r w:rsidR="009676E0">
          <w:rPr>
            <w:noProof/>
            <w:webHidden/>
          </w:rPr>
          <w:t>10</w:t>
        </w:r>
        <w:r w:rsidR="009676E0">
          <w:rPr>
            <w:noProof/>
            <w:webHidden/>
          </w:rPr>
          <w:fldChar w:fldCharType="end"/>
        </w:r>
      </w:hyperlink>
    </w:p>
    <w:p w14:paraId="07A9F9E2" w14:textId="77777777" w:rsidR="009676E0" w:rsidRPr="006B420A" w:rsidRDefault="00000000">
      <w:pPr>
        <w:pStyle w:val="TableofFigures"/>
        <w:tabs>
          <w:tab w:val="right" w:leader="dot" w:pos="9016"/>
        </w:tabs>
        <w:rPr>
          <w:rFonts w:ascii="Calibri" w:hAnsi="Calibri"/>
          <w:noProof/>
          <w:sz w:val="22"/>
          <w:szCs w:val="22"/>
        </w:rPr>
      </w:pPr>
      <w:hyperlink w:anchor="_Toc361242688" w:history="1">
        <w:r w:rsidR="009676E0" w:rsidRPr="001C7663">
          <w:rPr>
            <w:rStyle w:val="Hyperlink"/>
            <w:noProof/>
          </w:rPr>
          <w:t>Table 3: Exercises execution/analysis dates</w:t>
        </w:r>
        <w:r w:rsidR="009676E0">
          <w:rPr>
            <w:noProof/>
            <w:webHidden/>
          </w:rPr>
          <w:tab/>
        </w:r>
        <w:r w:rsidR="009676E0">
          <w:rPr>
            <w:noProof/>
            <w:webHidden/>
          </w:rPr>
          <w:fldChar w:fldCharType="begin"/>
        </w:r>
        <w:r w:rsidR="009676E0">
          <w:rPr>
            <w:noProof/>
            <w:webHidden/>
          </w:rPr>
          <w:instrText xml:space="preserve"> PAGEREF _Toc361242688 \h </w:instrText>
        </w:r>
        <w:r w:rsidR="009676E0">
          <w:rPr>
            <w:noProof/>
            <w:webHidden/>
          </w:rPr>
        </w:r>
        <w:r w:rsidR="009676E0">
          <w:rPr>
            <w:noProof/>
            <w:webHidden/>
          </w:rPr>
          <w:fldChar w:fldCharType="separate"/>
        </w:r>
        <w:r w:rsidR="009676E0">
          <w:rPr>
            <w:noProof/>
            <w:webHidden/>
          </w:rPr>
          <w:t>13</w:t>
        </w:r>
        <w:r w:rsidR="009676E0">
          <w:rPr>
            <w:noProof/>
            <w:webHidden/>
          </w:rPr>
          <w:fldChar w:fldCharType="end"/>
        </w:r>
      </w:hyperlink>
    </w:p>
    <w:p w14:paraId="1EE407B4" w14:textId="77777777" w:rsidR="009676E0" w:rsidRPr="006B420A" w:rsidRDefault="00000000">
      <w:pPr>
        <w:pStyle w:val="TableofFigures"/>
        <w:tabs>
          <w:tab w:val="right" w:leader="dot" w:pos="9016"/>
        </w:tabs>
        <w:rPr>
          <w:rFonts w:ascii="Calibri" w:hAnsi="Calibri"/>
          <w:noProof/>
          <w:sz w:val="22"/>
          <w:szCs w:val="22"/>
        </w:rPr>
      </w:pPr>
      <w:hyperlink w:anchor="_Toc361242689" w:history="1">
        <w:r w:rsidR="009676E0" w:rsidRPr="001C7663">
          <w:rPr>
            <w:rStyle w:val="Hyperlink"/>
            <w:noProof/>
          </w:rPr>
          <w:t>Table 4: Summary of Demonstration Exercises Results</w:t>
        </w:r>
        <w:r w:rsidR="009676E0">
          <w:rPr>
            <w:noProof/>
            <w:webHidden/>
          </w:rPr>
          <w:tab/>
        </w:r>
        <w:r w:rsidR="009676E0">
          <w:rPr>
            <w:noProof/>
            <w:webHidden/>
          </w:rPr>
          <w:fldChar w:fldCharType="begin"/>
        </w:r>
        <w:r w:rsidR="009676E0">
          <w:rPr>
            <w:noProof/>
            <w:webHidden/>
          </w:rPr>
          <w:instrText xml:space="preserve"> PAGEREF _Toc361242689 \h </w:instrText>
        </w:r>
        <w:r w:rsidR="009676E0">
          <w:rPr>
            <w:noProof/>
            <w:webHidden/>
          </w:rPr>
        </w:r>
        <w:r w:rsidR="009676E0">
          <w:rPr>
            <w:noProof/>
            <w:webHidden/>
          </w:rPr>
          <w:fldChar w:fldCharType="separate"/>
        </w:r>
        <w:r w:rsidR="009676E0">
          <w:rPr>
            <w:noProof/>
            <w:webHidden/>
          </w:rPr>
          <w:t>14</w:t>
        </w:r>
        <w:r w:rsidR="009676E0">
          <w:rPr>
            <w:noProof/>
            <w:webHidden/>
          </w:rPr>
          <w:fldChar w:fldCharType="end"/>
        </w:r>
      </w:hyperlink>
    </w:p>
    <w:p w14:paraId="2D084B80" w14:textId="77777777" w:rsidR="009676E0" w:rsidRPr="006B420A" w:rsidRDefault="00000000">
      <w:pPr>
        <w:pStyle w:val="TableofFigures"/>
        <w:tabs>
          <w:tab w:val="right" w:leader="dot" w:pos="9016"/>
        </w:tabs>
        <w:rPr>
          <w:rFonts w:ascii="Calibri" w:hAnsi="Calibri"/>
          <w:noProof/>
          <w:sz w:val="22"/>
          <w:szCs w:val="22"/>
        </w:rPr>
      </w:pPr>
      <w:hyperlink w:anchor="_Toc361242690" w:history="1">
        <w:r w:rsidR="009676E0" w:rsidRPr="001C7663">
          <w:rPr>
            <w:rStyle w:val="Hyperlink"/>
            <w:noProof/>
          </w:rPr>
          <w:t>Table 5: Performance Indicators</w:t>
        </w:r>
        <w:r w:rsidR="009676E0">
          <w:rPr>
            <w:noProof/>
            <w:webHidden/>
          </w:rPr>
          <w:tab/>
        </w:r>
        <w:r w:rsidR="009676E0">
          <w:rPr>
            <w:noProof/>
            <w:webHidden/>
          </w:rPr>
          <w:fldChar w:fldCharType="begin"/>
        </w:r>
        <w:r w:rsidR="009676E0">
          <w:rPr>
            <w:noProof/>
            <w:webHidden/>
          </w:rPr>
          <w:instrText xml:space="preserve"> PAGEREF _Toc361242690 \h </w:instrText>
        </w:r>
        <w:r w:rsidR="009676E0">
          <w:rPr>
            <w:noProof/>
            <w:webHidden/>
          </w:rPr>
        </w:r>
        <w:r w:rsidR="009676E0">
          <w:rPr>
            <w:noProof/>
            <w:webHidden/>
          </w:rPr>
          <w:fldChar w:fldCharType="separate"/>
        </w:r>
        <w:r w:rsidR="009676E0">
          <w:rPr>
            <w:noProof/>
            <w:webHidden/>
          </w:rPr>
          <w:t>20</w:t>
        </w:r>
        <w:r w:rsidR="009676E0">
          <w:rPr>
            <w:noProof/>
            <w:webHidden/>
          </w:rPr>
          <w:fldChar w:fldCharType="end"/>
        </w:r>
      </w:hyperlink>
    </w:p>
    <w:p w14:paraId="32452F70" w14:textId="77777777" w:rsidR="00D26C16" w:rsidRPr="00BD480B" w:rsidRDefault="00036FCA" w:rsidP="009A6F0F">
      <w:pPr>
        <w:pStyle w:val="BodyText"/>
        <w:rPr>
          <w:b/>
          <w:color w:val="1F497D"/>
          <w:sz w:val="32"/>
          <w:szCs w:val="32"/>
        </w:rPr>
      </w:pPr>
      <w:r w:rsidRPr="001D3F4B">
        <w:fldChar w:fldCharType="end"/>
      </w:r>
    </w:p>
    <w:p w14:paraId="2339AF89" w14:textId="77777777" w:rsidR="00D26C16" w:rsidRPr="00BD480B" w:rsidRDefault="00D26C16" w:rsidP="00BC1674">
      <w:pPr>
        <w:pStyle w:val="BodyText"/>
        <w:rPr>
          <w:b/>
          <w:color w:val="1F497D"/>
          <w:sz w:val="32"/>
          <w:szCs w:val="32"/>
        </w:rPr>
      </w:pPr>
      <w:r w:rsidRPr="00BD480B">
        <w:rPr>
          <w:b/>
          <w:color w:val="1F497D"/>
          <w:sz w:val="32"/>
          <w:szCs w:val="32"/>
        </w:rPr>
        <w:t>List of figures</w:t>
      </w:r>
    </w:p>
    <w:p w14:paraId="770FD80F" w14:textId="77777777" w:rsidR="00D26C16" w:rsidRPr="001D3F4B" w:rsidRDefault="00036FCA" w:rsidP="009A6F0F">
      <w:pPr>
        <w:pStyle w:val="BodyText"/>
      </w:pPr>
      <w:r w:rsidRPr="001D3F4B">
        <w:fldChar w:fldCharType="begin"/>
      </w:r>
      <w:r w:rsidR="00D26C16" w:rsidRPr="001D3F4B">
        <w:instrText xml:space="preserve"> TOC \h \z \c "Figure" </w:instrText>
      </w:r>
      <w:r w:rsidRPr="001D3F4B">
        <w:fldChar w:fldCharType="separate"/>
      </w:r>
      <w:r w:rsidR="00073035">
        <w:rPr>
          <w:b/>
          <w:bCs/>
          <w:noProof/>
          <w:lang w:val="en-US"/>
        </w:rPr>
        <w:t>No table of figures entries found.</w:t>
      </w:r>
      <w:r w:rsidRPr="001D3F4B">
        <w:fldChar w:fldCharType="end"/>
      </w:r>
    </w:p>
    <w:p w14:paraId="35E0A79E" w14:textId="77777777" w:rsidR="00D26C16" w:rsidRPr="001D3F4B" w:rsidRDefault="00D26C16" w:rsidP="007236D4">
      <w:pPr>
        <w:pStyle w:val="ExecutiveSummary"/>
      </w:pPr>
      <w:bookmarkStart w:id="0" w:name="_Toc370399384"/>
      <w:bookmarkStart w:id="1" w:name="_Toc225321499"/>
      <w:bookmarkStart w:id="2" w:name="_Toc225325998"/>
      <w:bookmarkStart w:id="3" w:name="_Toc225328161"/>
      <w:r w:rsidRPr="001D3F4B">
        <w:lastRenderedPageBreak/>
        <w:t>Executive summary</w:t>
      </w:r>
      <w:bookmarkEnd w:id="0"/>
    </w:p>
    <w:p w14:paraId="068B2F18" w14:textId="77777777" w:rsidR="00D26C16" w:rsidRPr="001D3F4B" w:rsidRDefault="00D26C16" w:rsidP="00D26C16">
      <w:pPr>
        <w:pStyle w:val="Guidance"/>
        <w:rPr>
          <w:lang w:eastAsia="en-US"/>
        </w:rPr>
      </w:pPr>
      <w:r w:rsidRPr="001D3F4B">
        <w:rPr>
          <w:lang w:eastAsia="en-US"/>
        </w:rPr>
        <w:t>Executive summary is informative and is an expanded version of the abstract (front page). In addition to information about the purpose, scope, and methods used, the executive summary includes the results, conclusions, and recommendations.</w:t>
      </w:r>
    </w:p>
    <w:p w14:paraId="249A6544" w14:textId="77777777" w:rsidR="00D26C16" w:rsidRPr="001D3F4B" w:rsidRDefault="00D26C16" w:rsidP="00D26C16">
      <w:pPr>
        <w:pStyle w:val="Guidance"/>
        <w:rPr>
          <w:lang w:eastAsia="en-US"/>
        </w:rPr>
      </w:pPr>
      <w:r w:rsidRPr="001D3F4B">
        <w:rPr>
          <w:lang w:eastAsia="en-US"/>
        </w:rPr>
        <w:t>Executive summary should be less than one page, except for very long document (more than 100 pages) for which up to two pages can be accepted.</w:t>
      </w:r>
      <w:r w:rsidR="0029592A">
        <w:rPr>
          <w:lang w:eastAsia="en-US"/>
        </w:rPr>
        <w:t xml:space="preserve"> Deviation from the scope of the project shall be briefly defined.</w:t>
      </w:r>
    </w:p>
    <w:p w14:paraId="522BA85C" w14:textId="77777777" w:rsidR="00D26C16" w:rsidRPr="001D3F4B" w:rsidRDefault="00D26C16" w:rsidP="00D26C16">
      <w:pPr>
        <w:pStyle w:val="Guidance"/>
        <w:rPr>
          <w:lang w:eastAsia="en-US"/>
        </w:rPr>
      </w:pPr>
      <w:r w:rsidRPr="001D3F4B">
        <w:rPr>
          <w:lang w:eastAsia="en-US"/>
        </w:rPr>
        <w:t>Executive summary must not contain reference to subsequent sections in the document.</w:t>
      </w:r>
    </w:p>
    <w:p w14:paraId="6FE6B646" w14:textId="77777777" w:rsidR="00D26C16" w:rsidRPr="001D3F4B" w:rsidRDefault="00D26C16" w:rsidP="00D26C16">
      <w:pPr>
        <w:pStyle w:val="Guidance"/>
        <w:rPr>
          <w:lang w:eastAsia="en-US"/>
        </w:rPr>
      </w:pPr>
      <w:r w:rsidRPr="001D3F4B">
        <w:rPr>
          <w:lang w:eastAsia="en-US"/>
        </w:rPr>
        <w:t>All statements in the Executive summary should be supported by facts.</w:t>
      </w:r>
    </w:p>
    <w:p w14:paraId="00EB8801" w14:textId="77777777" w:rsidR="005A1A8B" w:rsidRPr="001D3F4B" w:rsidRDefault="005A1A8B" w:rsidP="00D26C16">
      <w:pPr>
        <w:pStyle w:val="Guidance"/>
        <w:rPr>
          <w:lang w:eastAsia="en-US"/>
        </w:rPr>
      </w:pPr>
    </w:p>
    <w:p w14:paraId="66CD497B" w14:textId="77777777" w:rsidR="00C503A4" w:rsidRPr="002974F6" w:rsidRDefault="006657E8" w:rsidP="00D26C16">
      <w:pPr>
        <w:pStyle w:val="Guidance"/>
        <w:rPr>
          <w:b/>
          <w:sz w:val="24"/>
          <w:szCs w:val="24"/>
          <w:lang w:eastAsia="en-US"/>
        </w:rPr>
      </w:pPr>
      <w:r w:rsidRPr="002974F6">
        <w:rPr>
          <w:b/>
          <w:sz w:val="24"/>
          <w:szCs w:val="24"/>
          <w:lang w:eastAsia="en-US"/>
        </w:rPr>
        <w:t>Please take into</w:t>
      </w:r>
      <w:r w:rsidR="00844FDA">
        <w:rPr>
          <w:b/>
          <w:sz w:val="24"/>
          <w:szCs w:val="24"/>
          <w:lang w:eastAsia="en-US"/>
        </w:rPr>
        <w:t xml:space="preserve"> consideration that this report, as SJU foreground, </w:t>
      </w:r>
      <w:r w:rsidRPr="002974F6">
        <w:rPr>
          <w:b/>
          <w:sz w:val="24"/>
          <w:szCs w:val="24"/>
          <w:lang w:eastAsia="en-US"/>
        </w:rPr>
        <w:t xml:space="preserve">shall contain only information that can be made public. If there are </w:t>
      </w:r>
      <w:proofErr w:type="gramStart"/>
      <w:r w:rsidRPr="002974F6">
        <w:rPr>
          <w:b/>
          <w:sz w:val="24"/>
          <w:szCs w:val="24"/>
          <w:lang w:eastAsia="en-US"/>
        </w:rPr>
        <w:t>particular elements</w:t>
      </w:r>
      <w:proofErr w:type="gramEnd"/>
      <w:r w:rsidRPr="002974F6">
        <w:rPr>
          <w:b/>
          <w:sz w:val="24"/>
          <w:szCs w:val="24"/>
          <w:lang w:eastAsia="en-US"/>
        </w:rPr>
        <w:t xml:space="preserve"> that you would like to share with the SJU that should not be disclosed, please communicate them to the </w:t>
      </w:r>
      <w:r>
        <w:rPr>
          <w:b/>
          <w:sz w:val="24"/>
          <w:szCs w:val="24"/>
          <w:lang w:eastAsia="en-US"/>
        </w:rPr>
        <w:t>SJU</w:t>
      </w:r>
      <w:r w:rsidRPr="002974F6">
        <w:rPr>
          <w:b/>
          <w:sz w:val="24"/>
          <w:szCs w:val="24"/>
          <w:lang w:eastAsia="en-US"/>
        </w:rPr>
        <w:t xml:space="preserve"> in an accompanying memo.</w:t>
      </w:r>
    </w:p>
    <w:p w14:paraId="6C88D996" w14:textId="77777777" w:rsidR="00D26C16" w:rsidRPr="002974F6" w:rsidRDefault="00D26C16" w:rsidP="00D26C16">
      <w:pPr>
        <w:pStyle w:val="Guidance"/>
        <w:rPr>
          <w:b/>
          <w:sz w:val="24"/>
          <w:szCs w:val="24"/>
          <w:lang w:eastAsia="en-US"/>
        </w:rPr>
      </w:pPr>
    </w:p>
    <w:p w14:paraId="591035FE" w14:textId="77777777" w:rsidR="001279F9" w:rsidRPr="001D3F4B" w:rsidRDefault="001279F9" w:rsidP="00D26C16">
      <w:pPr>
        <w:pStyle w:val="Guidance"/>
        <w:rPr>
          <w:lang w:eastAsia="en-US"/>
        </w:rPr>
      </w:pPr>
    </w:p>
    <w:p w14:paraId="5DF43DB1" w14:textId="77777777" w:rsidR="00D26C16" w:rsidRDefault="00D26C16" w:rsidP="007236D4">
      <w:pPr>
        <w:pStyle w:val="Heading1"/>
      </w:pPr>
      <w:bookmarkStart w:id="4" w:name="_Toc370399385"/>
      <w:r w:rsidRPr="001D3F4B">
        <w:lastRenderedPageBreak/>
        <w:t>Introduction</w:t>
      </w:r>
      <w:bookmarkEnd w:id="1"/>
      <w:bookmarkEnd w:id="2"/>
      <w:bookmarkEnd w:id="3"/>
      <w:bookmarkEnd w:id="4"/>
    </w:p>
    <w:p w14:paraId="7DEFA921" w14:textId="77777777" w:rsidR="002974F6" w:rsidRPr="001D3F4B" w:rsidRDefault="002974F6" w:rsidP="002974F6">
      <w:pPr>
        <w:pStyle w:val="Heading2"/>
      </w:pPr>
      <w:bookmarkStart w:id="5" w:name="_Toc326335441"/>
      <w:bookmarkStart w:id="6" w:name="_Toc370399386"/>
      <w:r w:rsidRPr="001D3F4B">
        <w:t>Purpose of the document</w:t>
      </w:r>
      <w:bookmarkEnd w:id="5"/>
      <w:bookmarkEnd w:id="6"/>
    </w:p>
    <w:p w14:paraId="6E386486" w14:textId="77777777" w:rsidR="002974F6" w:rsidRPr="001D3F4B" w:rsidRDefault="002974F6" w:rsidP="002974F6">
      <w:pPr>
        <w:pStyle w:val="Guidance"/>
        <w:rPr>
          <w:lang w:eastAsia="en-US"/>
        </w:rPr>
      </w:pPr>
      <w:r w:rsidRPr="001D3F4B">
        <w:rPr>
          <w:lang w:eastAsia="en-US"/>
        </w:rPr>
        <w:t>This section states the purpose and scope of the document and provides enough information to orient the reader.</w:t>
      </w:r>
    </w:p>
    <w:p w14:paraId="04756D88" w14:textId="77777777" w:rsidR="002974F6" w:rsidRPr="001D3F4B" w:rsidRDefault="002974F6" w:rsidP="002974F6">
      <w:pPr>
        <w:pStyle w:val="Guidance"/>
        <w:rPr>
          <w:lang w:eastAsia="en-US"/>
        </w:rPr>
      </w:pPr>
      <w:r w:rsidRPr="001D3F4B">
        <w:rPr>
          <w:lang w:eastAsia="en-US"/>
        </w:rPr>
        <w:t xml:space="preserve">Define actors in relation to </w:t>
      </w:r>
      <w:r>
        <w:rPr>
          <w:lang w:eastAsia="en-US"/>
        </w:rPr>
        <w:t>demonstration</w:t>
      </w:r>
      <w:r w:rsidRPr="001D3F4B">
        <w:rPr>
          <w:lang w:eastAsia="en-US"/>
        </w:rPr>
        <w:t xml:space="preserve"> activities. </w:t>
      </w:r>
      <w:proofErr w:type="gramStart"/>
      <w:r w:rsidRPr="001D3F4B">
        <w:rPr>
          <w:lang w:eastAsia="en-US"/>
        </w:rPr>
        <w:t>In particular, who</w:t>
      </w:r>
      <w:proofErr w:type="gramEnd"/>
      <w:r w:rsidRPr="001D3F4B">
        <w:rPr>
          <w:lang w:eastAsia="en-US"/>
        </w:rPr>
        <w:t xml:space="preserve"> is contributing to which part of the document?</w:t>
      </w:r>
    </w:p>
    <w:p w14:paraId="27F7AFD5" w14:textId="77777777" w:rsidR="002974F6" w:rsidRPr="001D3F4B" w:rsidRDefault="002974F6" w:rsidP="002974F6">
      <w:pPr>
        <w:pStyle w:val="BodyText"/>
      </w:pPr>
      <w:r w:rsidRPr="001D3F4B">
        <w:t xml:space="preserve">This document provides the </w:t>
      </w:r>
      <w:r>
        <w:t>Demonstration</w:t>
      </w:r>
      <w:r w:rsidRPr="001D3F4B">
        <w:t xml:space="preserve"> report for </w:t>
      </w:r>
      <w:r w:rsidRPr="001D3F4B">
        <w:rPr>
          <w:rStyle w:val="GuidanceCar"/>
        </w:rPr>
        <w:t xml:space="preserve">&lt;name of the validated subject, </w:t>
      </w:r>
      <w:r w:rsidRPr="00974268">
        <w:rPr>
          <w:rStyle w:val="GuidanceCar"/>
        </w:rPr>
        <w:t>Operational Focus Area&gt;</w:t>
      </w:r>
      <w:r w:rsidRPr="001D3F4B">
        <w:t xml:space="preserve">. It describes the results of </w:t>
      </w:r>
      <w:r>
        <w:t>demonstration</w:t>
      </w:r>
      <w:r w:rsidRPr="001D3F4B">
        <w:t xml:space="preserve"> exercises defined in </w:t>
      </w:r>
      <w:r w:rsidRPr="001D3F4B">
        <w:rPr>
          <w:rStyle w:val="GuidanceCar"/>
        </w:rPr>
        <w:t>&lt;</w:t>
      </w:r>
      <w:r w:rsidRPr="001D3F4B" w:rsidDel="00974268">
        <w:rPr>
          <w:rStyle w:val="GuidanceCar"/>
        </w:rPr>
        <w:t xml:space="preserve"> </w:t>
      </w:r>
      <w:r>
        <w:rPr>
          <w:rStyle w:val="GuidanceCar"/>
        </w:rPr>
        <w:t>Demonstration Plan, Edition, Edition date</w:t>
      </w:r>
      <w:r w:rsidRPr="001D3F4B">
        <w:rPr>
          <w:rStyle w:val="GuidanceCar"/>
        </w:rPr>
        <w:t>&gt;</w:t>
      </w:r>
      <w:r w:rsidRPr="001D3F4B">
        <w:t xml:space="preserve"> and how they have been conducted.</w:t>
      </w:r>
    </w:p>
    <w:p w14:paraId="64214569" w14:textId="77777777" w:rsidR="002974F6" w:rsidRPr="001D3F4B" w:rsidRDefault="002974F6" w:rsidP="002974F6">
      <w:pPr>
        <w:pStyle w:val="Heading2"/>
      </w:pPr>
      <w:bookmarkStart w:id="7" w:name="_Toc326335442"/>
      <w:bookmarkStart w:id="8" w:name="_Toc370399387"/>
      <w:r w:rsidRPr="001D3F4B">
        <w:t>Intended readership</w:t>
      </w:r>
      <w:bookmarkEnd w:id="7"/>
      <w:bookmarkEnd w:id="8"/>
    </w:p>
    <w:p w14:paraId="6B70AE79" w14:textId="77777777" w:rsidR="002974F6" w:rsidRPr="001D3F4B" w:rsidRDefault="002974F6" w:rsidP="002974F6">
      <w:pPr>
        <w:pStyle w:val="Guidance"/>
        <w:rPr>
          <w:lang w:eastAsia="en-US"/>
        </w:rPr>
      </w:pPr>
      <w:r w:rsidRPr="001D3F4B">
        <w:rPr>
          <w:lang w:eastAsia="en-US"/>
        </w:rPr>
        <w:t>This section identifies who can be interested in this document and explain why it is important for them.</w:t>
      </w:r>
    </w:p>
    <w:p w14:paraId="5CE25649" w14:textId="77777777" w:rsidR="002974F6" w:rsidRPr="001D3F4B" w:rsidRDefault="002974F6" w:rsidP="002974F6">
      <w:pPr>
        <w:pStyle w:val="Heading2"/>
      </w:pPr>
      <w:bookmarkStart w:id="9" w:name="_Toc326335443"/>
      <w:bookmarkStart w:id="10" w:name="_Toc370399388"/>
      <w:r w:rsidRPr="001D3F4B">
        <w:t>Structure of the document</w:t>
      </w:r>
      <w:bookmarkEnd w:id="9"/>
      <w:bookmarkEnd w:id="10"/>
    </w:p>
    <w:p w14:paraId="721511F2" w14:textId="77777777" w:rsidR="002974F6" w:rsidRPr="001D3F4B" w:rsidRDefault="002974F6" w:rsidP="002974F6">
      <w:pPr>
        <w:pStyle w:val="Guidance"/>
        <w:rPr>
          <w:lang w:eastAsia="en-US"/>
        </w:rPr>
      </w:pPr>
      <w:r w:rsidRPr="001D3F4B">
        <w:rPr>
          <w:lang w:eastAsia="en-US"/>
        </w:rPr>
        <w:t>This section states how the document is organised.</w:t>
      </w:r>
    </w:p>
    <w:p w14:paraId="2D5E728B" w14:textId="77777777" w:rsidR="00DA5E9D" w:rsidRPr="001D3F4B" w:rsidRDefault="00DA5E9D" w:rsidP="007236D4">
      <w:pPr>
        <w:pStyle w:val="Heading2"/>
        <w:rPr>
          <w:lang w:eastAsia="en-US"/>
        </w:rPr>
      </w:pPr>
      <w:bookmarkStart w:id="11" w:name="_Toc370399389"/>
      <w:r w:rsidRPr="001D3F4B">
        <w:rPr>
          <w:lang w:eastAsia="en-US"/>
        </w:rPr>
        <w:t>Glossary of terms</w:t>
      </w:r>
      <w:bookmarkEnd w:id="11"/>
    </w:p>
    <w:p w14:paraId="1B5CFB44" w14:textId="77777777" w:rsidR="00DA5E9D" w:rsidRPr="001D3F4B" w:rsidRDefault="00DA5E9D" w:rsidP="00D26C16">
      <w:pPr>
        <w:pStyle w:val="Guidance"/>
        <w:rPr>
          <w:lang w:eastAsia="en-US"/>
        </w:rPr>
      </w:pPr>
      <w:r w:rsidRPr="001D3F4B">
        <w:rPr>
          <w:lang w:eastAsia="en-US"/>
        </w:rPr>
        <w:t>This section identifies terms not covered in one or more referenced documents and a proposed definition.</w:t>
      </w:r>
    </w:p>
    <w:p w14:paraId="59201F17" w14:textId="77777777" w:rsidR="00D26C16" w:rsidRPr="001D3F4B" w:rsidRDefault="00D26C16" w:rsidP="007236D4">
      <w:pPr>
        <w:pStyle w:val="Heading2"/>
      </w:pPr>
      <w:bookmarkStart w:id="12" w:name="_Toc370399390"/>
      <w:r w:rsidRPr="001D3F4B">
        <w:t>Acronyms and Terminology</w:t>
      </w:r>
      <w:bookmarkEnd w:id="12"/>
    </w:p>
    <w:p w14:paraId="4055A8D2" w14:textId="77777777" w:rsidR="00D26C16" w:rsidRPr="001D3F4B" w:rsidRDefault="00D26C16" w:rsidP="00D26C16">
      <w:pPr>
        <w:pStyle w:val="Guidance"/>
        <w:rPr>
          <w:lang w:eastAsia="en-US"/>
        </w:rPr>
      </w:pPr>
      <w:r w:rsidRPr="001D3F4B">
        <w:rPr>
          <w:lang w:eastAsia="en-US"/>
        </w:rPr>
        <w:t>To be completed if needed</w:t>
      </w:r>
    </w:p>
    <w:tbl>
      <w:tblPr>
        <w:tblW w:w="935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9"/>
        <w:gridCol w:w="7087"/>
      </w:tblGrid>
      <w:tr w:rsidR="00974268" w:rsidRPr="001D3F4B" w14:paraId="35E13CEC" w14:textId="77777777" w:rsidTr="001F7D03">
        <w:trPr>
          <w:tblHeader/>
        </w:trPr>
        <w:tc>
          <w:tcPr>
            <w:tcW w:w="2269" w:type="dxa"/>
            <w:shd w:val="clear" w:color="auto" w:fill="9BBB59"/>
            <w:vAlign w:val="center"/>
          </w:tcPr>
          <w:p w14:paraId="313A569C" w14:textId="77777777" w:rsidR="00974268" w:rsidRPr="001D3F4B" w:rsidRDefault="00974268" w:rsidP="00A32248">
            <w:pPr>
              <w:pStyle w:val="TableTitle"/>
            </w:pPr>
            <w:r w:rsidRPr="00955183">
              <w:t>Term</w:t>
            </w:r>
          </w:p>
        </w:tc>
        <w:tc>
          <w:tcPr>
            <w:tcW w:w="7087" w:type="dxa"/>
            <w:shd w:val="clear" w:color="auto" w:fill="9BBB59"/>
            <w:vAlign w:val="center"/>
          </w:tcPr>
          <w:p w14:paraId="26195BBE" w14:textId="77777777" w:rsidR="00974268" w:rsidRPr="001D3F4B" w:rsidRDefault="00974268" w:rsidP="00A32248">
            <w:pPr>
              <w:pStyle w:val="TableTitle"/>
            </w:pPr>
            <w:r w:rsidRPr="00955183">
              <w:t>Definition</w:t>
            </w:r>
          </w:p>
        </w:tc>
      </w:tr>
      <w:tr w:rsidR="00974268" w:rsidRPr="001D3F4B" w14:paraId="233958F4" w14:textId="77777777" w:rsidTr="001F7D03">
        <w:tc>
          <w:tcPr>
            <w:tcW w:w="2269" w:type="dxa"/>
          </w:tcPr>
          <w:p w14:paraId="1CEB0CB8" w14:textId="77777777" w:rsidR="00974268" w:rsidRPr="001D3F4B" w:rsidRDefault="00974268" w:rsidP="00A32248">
            <w:pPr>
              <w:pStyle w:val="TableTitleLeft"/>
            </w:pPr>
            <w:r w:rsidRPr="00955183">
              <w:t>ATM</w:t>
            </w:r>
          </w:p>
        </w:tc>
        <w:tc>
          <w:tcPr>
            <w:tcW w:w="7087" w:type="dxa"/>
          </w:tcPr>
          <w:p w14:paraId="0053A04D" w14:textId="77777777" w:rsidR="00974268" w:rsidRPr="001D3F4B" w:rsidRDefault="00974268" w:rsidP="00A32248">
            <w:pPr>
              <w:pStyle w:val="BodyText"/>
            </w:pPr>
            <w:r w:rsidRPr="00955183">
              <w:t>Air Traffic Management</w:t>
            </w:r>
          </w:p>
        </w:tc>
      </w:tr>
      <w:tr w:rsidR="00974268" w:rsidRPr="001D3F4B" w14:paraId="7D5C01D9" w14:textId="77777777" w:rsidTr="001F7D03">
        <w:tc>
          <w:tcPr>
            <w:tcW w:w="2269" w:type="dxa"/>
          </w:tcPr>
          <w:p w14:paraId="6A165E35" w14:textId="77777777" w:rsidR="00974268" w:rsidRPr="001D3F4B" w:rsidRDefault="00974268" w:rsidP="00A32248">
            <w:pPr>
              <w:pStyle w:val="TableTitleLeft"/>
            </w:pPr>
            <w:r w:rsidRPr="00955183">
              <w:t>DOD</w:t>
            </w:r>
          </w:p>
        </w:tc>
        <w:tc>
          <w:tcPr>
            <w:tcW w:w="7087" w:type="dxa"/>
          </w:tcPr>
          <w:p w14:paraId="7729101C" w14:textId="77777777" w:rsidR="00974268" w:rsidRPr="001D3F4B" w:rsidRDefault="00974268" w:rsidP="00A32248">
            <w:pPr>
              <w:pStyle w:val="BodyText"/>
            </w:pPr>
            <w:r w:rsidRPr="00955183">
              <w:t>Detailed Operational Description</w:t>
            </w:r>
          </w:p>
        </w:tc>
      </w:tr>
      <w:tr w:rsidR="00974268" w:rsidRPr="001D3F4B" w14:paraId="08E0F5EE" w14:textId="77777777" w:rsidTr="001F7D03">
        <w:tc>
          <w:tcPr>
            <w:tcW w:w="2269" w:type="dxa"/>
          </w:tcPr>
          <w:p w14:paraId="4DBFCF74" w14:textId="77777777" w:rsidR="00974268" w:rsidRPr="001D3F4B" w:rsidRDefault="00974268" w:rsidP="00A32248">
            <w:pPr>
              <w:pStyle w:val="TableTitleLeft"/>
            </w:pPr>
            <w:r w:rsidRPr="00955183">
              <w:t>E-ATMS</w:t>
            </w:r>
          </w:p>
        </w:tc>
        <w:tc>
          <w:tcPr>
            <w:tcW w:w="7087" w:type="dxa"/>
          </w:tcPr>
          <w:p w14:paraId="52866517" w14:textId="77777777" w:rsidR="00974268" w:rsidRPr="001D3F4B" w:rsidRDefault="00974268" w:rsidP="00A32248">
            <w:pPr>
              <w:pStyle w:val="BodyText"/>
            </w:pPr>
            <w:r w:rsidRPr="00955183">
              <w:t>European Air Traffic Management System</w:t>
            </w:r>
          </w:p>
        </w:tc>
      </w:tr>
      <w:tr w:rsidR="00974268" w:rsidRPr="001D3F4B" w14:paraId="10ACD9E9" w14:textId="77777777" w:rsidTr="001F7D03">
        <w:tc>
          <w:tcPr>
            <w:tcW w:w="2269" w:type="dxa"/>
          </w:tcPr>
          <w:p w14:paraId="39476562" w14:textId="77777777" w:rsidR="00974268" w:rsidRPr="001D3F4B" w:rsidRDefault="00974268" w:rsidP="00A32248">
            <w:pPr>
              <w:pStyle w:val="TableTitleLeft"/>
            </w:pPr>
            <w:r w:rsidRPr="00955183">
              <w:t>E-OCVM</w:t>
            </w:r>
          </w:p>
        </w:tc>
        <w:tc>
          <w:tcPr>
            <w:tcW w:w="7087" w:type="dxa"/>
          </w:tcPr>
          <w:p w14:paraId="030923BE" w14:textId="77777777" w:rsidR="00974268" w:rsidRPr="001D3F4B" w:rsidRDefault="00974268" w:rsidP="00A32248">
            <w:pPr>
              <w:pStyle w:val="BodyText"/>
            </w:pPr>
            <w:r w:rsidRPr="00955183">
              <w:t>European Operational Concept Validation Methodology</w:t>
            </w:r>
          </w:p>
        </w:tc>
      </w:tr>
      <w:tr w:rsidR="00974268" w:rsidRPr="001D3F4B" w14:paraId="1B140B72" w14:textId="77777777" w:rsidTr="001F7D03">
        <w:tc>
          <w:tcPr>
            <w:tcW w:w="2269" w:type="dxa"/>
          </w:tcPr>
          <w:p w14:paraId="523087BA" w14:textId="77777777" w:rsidR="00974268" w:rsidRPr="001D3F4B" w:rsidRDefault="00974268" w:rsidP="00A32248">
            <w:pPr>
              <w:pStyle w:val="TableTitleLeft"/>
            </w:pPr>
            <w:r w:rsidRPr="00955183">
              <w:t>OFA</w:t>
            </w:r>
          </w:p>
        </w:tc>
        <w:tc>
          <w:tcPr>
            <w:tcW w:w="7087" w:type="dxa"/>
          </w:tcPr>
          <w:p w14:paraId="2AD3D160" w14:textId="77777777" w:rsidR="00974268" w:rsidRPr="001D3F4B" w:rsidRDefault="00974268" w:rsidP="00A32248">
            <w:pPr>
              <w:pStyle w:val="BodyText"/>
            </w:pPr>
            <w:r w:rsidRPr="00955183">
              <w:t>Operational Focus Areas</w:t>
            </w:r>
          </w:p>
        </w:tc>
      </w:tr>
      <w:tr w:rsidR="00974268" w:rsidRPr="001D3F4B" w14:paraId="5F8F7254" w14:textId="77777777" w:rsidTr="001F7D03">
        <w:tc>
          <w:tcPr>
            <w:tcW w:w="2269" w:type="dxa"/>
          </w:tcPr>
          <w:p w14:paraId="6B07D766" w14:textId="77777777" w:rsidR="00974268" w:rsidRPr="001D3F4B" w:rsidRDefault="00974268" w:rsidP="00A32248">
            <w:pPr>
              <w:pStyle w:val="TableTitleLeft"/>
            </w:pPr>
            <w:r w:rsidRPr="00955183">
              <w:t>SESAR</w:t>
            </w:r>
          </w:p>
        </w:tc>
        <w:tc>
          <w:tcPr>
            <w:tcW w:w="7087" w:type="dxa"/>
          </w:tcPr>
          <w:p w14:paraId="26DF4CBB" w14:textId="77777777" w:rsidR="00974268" w:rsidRPr="001D3F4B" w:rsidRDefault="00974268" w:rsidP="00A32248">
            <w:pPr>
              <w:pStyle w:val="BodyText"/>
            </w:pPr>
            <w:r w:rsidRPr="00955183">
              <w:t>Single European Sky ATM Research Programme</w:t>
            </w:r>
          </w:p>
        </w:tc>
      </w:tr>
      <w:tr w:rsidR="00974268" w:rsidRPr="001D3F4B" w14:paraId="794FDCEA" w14:textId="77777777" w:rsidTr="001F7D03">
        <w:tc>
          <w:tcPr>
            <w:tcW w:w="2269" w:type="dxa"/>
          </w:tcPr>
          <w:p w14:paraId="1D21FCE6" w14:textId="77777777" w:rsidR="00974268" w:rsidRPr="001D3F4B" w:rsidRDefault="00974268" w:rsidP="00A32248">
            <w:pPr>
              <w:pStyle w:val="TableTitleLeft"/>
            </w:pPr>
            <w:r w:rsidRPr="00955183">
              <w:t>SESAR Programme</w:t>
            </w:r>
          </w:p>
        </w:tc>
        <w:tc>
          <w:tcPr>
            <w:tcW w:w="7087" w:type="dxa"/>
          </w:tcPr>
          <w:p w14:paraId="3BEFCB1D" w14:textId="77777777" w:rsidR="00974268" w:rsidRPr="001D3F4B" w:rsidRDefault="00974268" w:rsidP="00A32248">
            <w:pPr>
              <w:pStyle w:val="BodyText"/>
            </w:pPr>
            <w:r w:rsidRPr="00955183">
              <w:t>The programme which defines the Research and Development activities and Projects for the SJU.</w:t>
            </w:r>
          </w:p>
        </w:tc>
      </w:tr>
      <w:tr w:rsidR="00974268" w:rsidRPr="001D3F4B" w14:paraId="17114AFE" w14:textId="77777777" w:rsidTr="001F7D03">
        <w:tc>
          <w:tcPr>
            <w:tcW w:w="2269" w:type="dxa"/>
          </w:tcPr>
          <w:p w14:paraId="07DB04DB" w14:textId="77777777" w:rsidR="00974268" w:rsidRPr="001D3F4B" w:rsidRDefault="00974268" w:rsidP="00A32248">
            <w:pPr>
              <w:pStyle w:val="TableTitleLeft"/>
            </w:pPr>
            <w:r w:rsidRPr="00955183">
              <w:t>SJU</w:t>
            </w:r>
          </w:p>
        </w:tc>
        <w:tc>
          <w:tcPr>
            <w:tcW w:w="7087" w:type="dxa"/>
          </w:tcPr>
          <w:p w14:paraId="7856052B" w14:textId="77777777" w:rsidR="00974268" w:rsidRPr="001D3F4B" w:rsidRDefault="00974268" w:rsidP="00A32248">
            <w:pPr>
              <w:pStyle w:val="BodyText"/>
            </w:pPr>
            <w:r w:rsidRPr="00955183">
              <w:t>SESAR Joint Undertaking (Agency of the European Commission)</w:t>
            </w:r>
          </w:p>
        </w:tc>
      </w:tr>
      <w:tr w:rsidR="00974268" w:rsidRPr="001D3F4B" w14:paraId="251F87D3" w14:textId="77777777" w:rsidTr="001F7D03">
        <w:tc>
          <w:tcPr>
            <w:tcW w:w="2269" w:type="dxa"/>
          </w:tcPr>
          <w:p w14:paraId="0D76BC3B" w14:textId="77777777" w:rsidR="00974268" w:rsidRPr="001D3F4B" w:rsidRDefault="00974268" w:rsidP="00A32248">
            <w:pPr>
              <w:pStyle w:val="TableTitleLeft"/>
            </w:pPr>
            <w:r w:rsidRPr="00955183">
              <w:t>SJU Work Programme</w:t>
            </w:r>
          </w:p>
        </w:tc>
        <w:tc>
          <w:tcPr>
            <w:tcW w:w="7087" w:type="dxa"/>
          </w:tcPr>
          <w:p w14:paraId="1F1FE1A0" w14:textId="77777777" w:rsidR="00974268" w:rsidRPr="001D3F4B" w:rsidRDefault="00974268" w:rsidP="00A32248">
            <w:pPr>
              <w:pStyle w:val="BodyText"/>
            </w:pPr>
            <w:r w:rsidRPr="00955183">
              <w:t>The programme which addresses all activities of the SESAR Joint Undertaking Agency.</w:t>
            </w:r>
          </w:p>
        </w:tc>
      </w:tr>
      <w:tr w:rsidR="00974268" w:rsidRPr="001D3F4B" w14:paraId="3642CFB0" w14:textId="77777777" w:rsidTr="008C7DA4">
        <w:tc>
          <w:tcPr>
            <w:tcW w:w="2269" w:type="dxa"/>
            <w:vAlign w:val="center"/>
          </w:tcPr>
          <w:p w14:paraId="45AA752E" w14:textId="77777777" w:rsidR="00974268" w:rsidRPr="001D3F4B" w:rsidRDefault="00974268" w:rsidP="00A32248">
            <w:pPr>
              <w:pStyle w:val="TableTitleLeft"/>
            </w:pPr>
            <w:r w:rsidRPr="00955183">
              <w:t>Term</w:t>
            </w:r>
          </w:p>
        </w:tc>
        <w:tc>
          <w:tcPr>
            <w:tcW w:w="7087" w:type="dxa"/>
            <w:vAlign w:val="center"/>
          </w:tcPr>
          <w:p w14:paraId="375E4326" w14:textId="77777777" w:rsidR="00974268" w:rsidRPr="001D3F4B" w:rsidRDefault="00974268" w:rsidP="00A32248">
            <w:pPr>
              <w:pStyle w:val="BodyText"/>
            </w:pPr>
            <w:r w:rsidRPr="00955183">
              <w:t>Definition</w:t>
            </w:r>
          </w:p>
        </w:tc>
      </w:tr>
    </w:tbl>
    <w:p w14:paraId="3C266655" w14:textId="77777777" w:rsidR="00A32248" w:rsidRPr="001D3F4B" w:rsidRDefault="00A32248" w:rsidP="00D26C16">
      <w:pPr>
        <w:pStyle w:val="Guidance"/>
        <w:rPr>
          <w:lang w:eastAsia="en-US"/>
        </w:rPr>
      </w:pPr>
    </w:p>
    <w:p w14:paraId="2830AB17" w14:textId="77777777" w:rsidR="00A65B1D" w:rsidRPr="00CB5581" w:rsidRDefault="00A65B1D" w:rsidP="00A65B1D">
      <w:pPr>
        <w:pStyle w:val="Heading1"/>
      </w:pPr>
      <w:bookmarkStart w:id="13" w:name="_Toc370399391"/>
      <w:bookmarkStart w:id="14" w:name="_Ref316482366"/>
      <w:r w:rsidRPr="00CB5581">
        <w:lastRenderedPageBreak/>
        <w:t>Context of the Demonstration</w:t>
      </w:r>
      <w:r w:rsidR="00341EA6">
        <w:t>s</w:t>
      </w:r>
      <w:bookmarkEnd w:id="13"/>
    </w:p>
    <w:p w14:paraId="6E204D85" w14:textId="77777777" w:rsidR="00A65B1D" w:rsidRPr="00406778" w:rsidRDefault="00A65B1D" w:rsidP="00A65B1D">
      <w:pPr>
        <w:pStyle w:val="Guidance"/>
      </w:pPr>
      <w:r w:rsidRPr="00406778">
        <w:t>Briefly remind what the</w:t>
      </w:r>
      <w:r w:rsidR="008D7FAE">
        <w:t xml:space="preserve"> scope of this demonstration is including a description of the current problem the project addressed (</w:t>
      </w:r>
      <w:proofErr w:type="spellStart"/>
      <w:r w:rsidR="008D7FAE">
        <w:t>e.g</w:t>
      </w:r>
      <w:proofErr w:type="spellEnd"/>
      <w:r w:rsidR="008D7FAE">
        <w:t xml:space="preserve"> reduced capacity, inefficient routes, lack of predictability, etc) </w:t>
      </w:r>
    </w:p>
    <w:p w14:paraId="684AE20C" w14:textId="77777777" w:rsidR="00A65B1D" w:rsidRPr="001D3F4B" w:rsidRDefault="00A65B1D" w:rsidP="00A65B1D">
      <w:pPr>
        <w:pStyle w:val="Heading2"/>
      </w:pPr>
      <w:bookmarkStart w:id="15" w:name="_Toc370399392"/>
      <w:r w:rsidRPr="001436EF">
        <w:t>Scope of the demonstration and complementarity with the SESAR Programme</w:t>
      </w:r>
      <w:bookmarkEnd w:id="15"/>
      <w:r w:rsidRPr="001436EF">
        <w:rPr>
          <w:webHidden/>
        </w:rPr>
        <w:tab/>
      </w:r>
    </w:p>
    <w:p w14:paraId="1BCED495" w14:textId="77777777" w:rsidR="00A65B1D" w:rsidRPr="001D3F4B" w:rsidRDefault="00A65B1D" w:rsidP="00A65B1D">
      <w:pPr>
        <w:pStyle w:val="Guidance"/>
      </w:pPr>
      <w:r w:rsidRPr="001D3F4B">
        <w:t>This section shall provide a</w:t>
      </w:r>
      <w:r>
        <w:t xml:space="preserve"> high-level</w:t>
      </w:r>
      <w:r w:rsidRPr="001D3F4B">
        <w:t xml:space="preserve"> overview of the addressed concept</w:t>
      </w:r>
      <w:r>
        <w:t xml:space="preserve"> of operations</w:t>
      </w:r>
      <w:r w:rsidRPr="001D3F4B">
        <w:t xml:space="preserve"> being as specific as possible in terms of which are the parts of the concept </w:t>
      </w:r>
      <w:r>
        <w:t xml:space="preserve">that were </w:t>
      </w:r>
      <w:r w:rsidRPr="001D3F4B">
        <w:t>investigat</w:t>
      </w:r>
      <w:r>
        <w:t>ed</w:t>
      </w:r>
      <w:r w:rsidRPr="001D3F4B">
        <w:t xml:space="preserve"> in the exercises.</w:t>
      </w:r>
      <w:r w:rsidR="00A3140F">
        <w:t xml:space="preserve"> Please include the number of trials, the geographical coverage, city </w:t>
      </w:r>
      <w:proofErr w:type="gramStart"/>
      <w:r w:rsidR="00A3140F">
        <w:t>pairs,.</w:t>
      </w:r>
      <w:proofErr w:type="gramEnd"/>
      <w:r w:rsidR="00A3140F">
        <w:t xml:space="preserve"> Etc </w:t>
      </w:r>
    </w:p>
    <w:p w14:paraId="68BE1305" w14:textId="77777777" w:rsidR="00A65B1D" w:rsidRDefault="00A65B1D" w:rsidP="00A65B1D">
      <w:pPr>
        <w:pStyle w:val="Guidance"/>
      </w:pPr>
      <w:proofErr w:type="gramStart"/>
      <w:r w:rsidRPr="001D3F4B">
        <w:t>Provide a</w:t>
      </w:r>
      <w:r>
        <w:t>lso</w:t>
      </w:r>
      <w:proofErr w:type="gramEnd"/>
      <w:r w:rsidRPr="001D3F4B">
        <w:t xml:space="preserve"> </w:t>
      </w:r>
      <w:r>
        <w:t xml:space="preserve">a </w:t>
      </w:r>
      <w:r w:rsidRPr="001D3F4B">
        <w:t xml:space="preserve">summary table </w:t>
      </w:r>
      <w:r>
        <w:t>presenting at a high-level</w:t>
      </w:r>
      <w:r w:rsidRPr="001D3F4B">
        <w:t xml:space="preserve"> the exercise/s under the scope of the </w:t>
      </w:r>
      <w:r>
        <w:t xml:space="preserve">Demonstration </w:t>
      </w:r>
      <w:r w:rsidRPr="001D3F4B">
        <w:t xml:space="preserve">Report (1 table per exercise). Most of this information can be referenced to the corresponding </w:t>
      </w:r>
      <w:r>
        <w:t>Demonstration</w:t>
      </w:r>
      <w:r w:rsidRPr="001D3F4B">
        <w:t xml:space="preserve"> Plan.</w:t>
      </w:r>
    </w:p>
    <w:p w14:paraId="5EEC9E2D" w14:textId="77777777" w:rsidR="00A65B1D" w:rsidRDefault="00A65B1D" w:rsidP="00A65B1D">
      <w:pPr>
        <w:pStyle w:val="Guidance"/>
      </w:pPr>
    </w:p>
    <w:tbl>
      <w:tblPr>
        <w:tblW w:w="7796" w:type="dxa"/>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118"/>
        <w:gridCol w:w="4678"/>
      </w:tblGrid>
      <w:tr w:rsidR="00A65B1D" w:rsidRPr="00406778" w14:paraId="23B86764" w14:textId="77777777" w:rsidTr="00D95A1A">
        <w:trPr>
          <w:trHeight w:val="401"/>
        </w:trPr>
        <w:tc>
          <w:tcPr>
            <w:tcW w:w="3118" w:type="dxa"/>
            <w:tcBorders>
              <w:top w:val="single" w:sz="4" w:space="0" w:color="000000"/>
              <w:left w:val="single" w:sz="4" w:space="0" w:color="000000"/>
              <w:bottom w:val="single" w:sz="4" w:space="0" w:color="000000"/>
              <w:right w:val="single" w:sz="4" w:space="0" w:color="000000"/>
            </w:tcBorders>
            <w:shd w:val="clear" w:color="auto" w:fill="CCCCCC"/>
          </w:tcPr>
          <w:p w14:paraId="367D0BC0" w14:textId="77777777" w:rsidR="00A65B1D" w:rsidRPr="00406778" w:rsidRDefault="00A65B1D" w:rsidP="00D95A1A">
            <w:pPr>
              <w:pStyle w:val="TableTitle"/>
            </w:pPr>
            <w:r w:rsidRPr="00406778">
              <w:t>Demonstration Exercise ID and Title</w:t>
            </w:r>
          </w:p>
        </w:tc>
        <w:tc>
          <w:tcPr>
            <w:tcW w:w="4678" w:type="dxa"/>
            <w:tcBorders>
              <w:top w:val="single" w:sz="4" w:space="0" w:color="000000"/>
              <w:left w:val="single" w:sz="4" w:space="0" w:color="000000"/>
              <w:bottom w:val="single" w:sz="4" w:space="0" w:color="000000"/>
              <w:right w:val="single" w:sz="4" w:space="0" w:color="000000"/>
            </w:tcBorders>
            <w:shd w:val="clear" w:color="auto" w:fill="CCCCCC"/>
          </w:tcPr>
          <w:p w14:paraId="763891B3" w14:textId="77777777" w:rsidR="00A65B1D" w:rsidRPr="00406778" w:rsidRDefault="00A65B1D" w:rsidP="00D95A1A">
            <w:pPr>
              <w:pStyle w:val="TableTitle"/>
              <w:jc w:val="left"/>
            </w:pPr>
            <w:r w:rsidRPr="00406778">
              <w:t xml:space="preserve">EXE-XX.YY-D-UUU : Name of the exercise </w:t>
            </w:r>
          </w:p>
          <w:p w14:paraId="733A6EC5" w14:textId="77777777" w:rsidR="00A65B1D" w:rsidRPr="00406778" w:rsidRDefault="00A65B1D" w:rsidP="00D95A1A">
            <w:pPr>
              <w:pStyle w:val="TableTitle"/>
              <w:jc w:val="left"/>
              <w:rPr>
                <w:sz w:val="18"/>
                <w:szCs w:val="18"/>
              </w:rPr>
            </w:pPr>
            <w:proofErr w:type="gramStart"/>
            <w:r w:rsidRPr="00406778">
              <w:rPr>
                <w:sz w:val="18"/>
                <w:szCs w:val="18"/>
              </w:rPr>
              <w:t>e.g.</w:t>
            </w:r>
            <w:proofErr w:type="gramEnd"/>
            <w:r w:rsidRPr="00406778">
              <w:rPr>
                <w:sz w:val="18"/>
                <w:szCs w:val="18"/>
              </w:rPr>
              <w:t xml:space="preserve"> “EXE-01.01-D-101: Live Trial ...” where xx=Lot number (1 or 2), </w:t>
            </w:r>
            <w:proofErr w:type="spellStart"/>
            <w:r w:rsidRPr="00406778">
              <w:rPr>
                <w:sz w:val="18"/>
                <w:szCs w:val="18"/>
              </w:rPr>
              <w:t>yy</w:t>
            </w:r>
            <w:proofErr w:type="spellEnd"/>
            <w:r w:rsidRPr="00406778">
              <w:rPr>
                <w:sz w:val="18"/>
                <w:szCs w:val="18"/>
              </w:rPr>
              <w:t xml:space="preserve">=project Number (1...9), exercise number </w:t>
            </w:r>
            <w:proofErr w:type="spellStart"/>
            <w:r w:rsidRPr="00406778">
              <w:rPr>
                <w:sz w:val="18"/>
                <w:szCs w:val="18"/>
              </w:rPr>
              <w:t>uuu</w:t>
            </w:r>
            <w:proofErr w:type="spellEnd"/>
            <w:r w:rsidRPr="00406778">
              <w:rPr>
                <w:sz w:val="18"/>
                <w:szCs w:val="18"/>
              </w:rPr>
              <w:t>=101</w:t>
            </w:r>
          </w:p>
        </w:tc>
      </w:tr>
      <w:tr w:rsidR="00A65B1D" w:rsidRPr="00406778" w14:paraId="5609C156" w14:textId="77777777" w:rsidTr="00D95A1A">
        <w:trPr>
          <w:trHeight w:val="401"/>
        </w:trPr>
        <w:tc>
          <w:tcPr>
            <w:tcW w:w="3118" w:type="dxa"/>
            <w:tcBorders>
              <w:top w:val="single" w:sz="4" w:space="0" w:color="000000"/>
              <w:left w:val="single" w:sz="4" w:space="0" w:color="000000"/>
              <w:bottom w:val="single" w:sz="4" w:space="0" w:color="000000"/>
              <w:right w:val="single" w:sz="4" w:space="0" w:color="000000"/>
            </w:tcBorders>
            <w:shd w:val="clear" w:color="auto" w:fill="CCCCCC"/>
          </w:tcPr>
          <w:p w14:paraId="7463297D" w14:textId="77777777" w:rsidR="00A65B1D" w:rsidRPr="00406778" w:rsidRDefault="00A65B1D" w:rsidP="00D95A1A">
            <w:pPr>
              <w:pStyle w:val="TableTitle"/>
            </w:pPr>
            <w:r w:rsidRPr="00406778">
              <w:t>Leading organization</w:t>
            </w:r>
          </w:p>
        </w:tc>
        <w:tc>
          <w:tcPr>
            <w:tcW w:w="4678" w:type="dxa"/>
            <w:tcBorders>
              <w:top w:val="single" w:sz="4" w:space="0" w:color="000000"/>
              <w:left w:val="single" w:sz="4" w:space="0" w:color="000000"/>
              <w:bottom w:val="single" w:sz="4" w:space="0" w:color="000000"/>
              <w:right w:val="single" w:sz="4" w:space="0" w:color="000000"/>
            </w:tcBorders>
            <w:shd w:val="clear" w:color="auto" w:fill="auto"/>
          </w:tcPr>
          <w:p w14:paraId="1B3B892A" w14:textId="77777777" w:rsidR="00A65B1D" w:rsidRPr="00406778" w:rsidRDefault="00A65B1D" w:rsidP="00D95A1A"/>
        </w:tc>
      </w:tr>
      <w:tr w:rsidR="00A65B1D" w:rsidRPr="00406778" w14:paraId="5FB2E7C8" w14:textId="77777777" w:rsidTr="00D95A1A">
        <w:trPr>
          <w:trHeight w:val="401"/>
        </w:trPr>
        <w:tc>
          <w:tcPr>
            <w:tcW w:w="3118" w:type="dxa"/>
            <w:tcBorders>
              <w:top w:val="single" w:sz="4" w:space="0" w:color="000000"/>
              <w:left w:val="single" w:sz="4" w:space="0" w:color="000000"/>
              <w:bottom w:val="single" w:sz="4" w:space="0" w:color="000000"/>
              <w:right w:val="single" w:sz="4" w:space="0" w:color="000000"/>
            </w:tcBorders>
            <w:shd w:val="clear" w:color="auto" w:fill="CCCCCC"/>
          </w:tcPr>
          <w:p w14:paraId="4F4AD91B" w14:textId="77777777" w:rsidR="00A65B1D" w:rsidRPr="00406778" w:rsidRDefault="00A65B1D" w:rsidP="00D95A1A">
            <w:pPr>
              <w:pStyle w:val="TableTitle"/>
            </w:pPr>
            <w:r w:rsidRPr="00406778">
              <w:t>Demonstration exercise objectives</w:t>
            </w:r>
          </w:p>
        </w:tc>
        <w:tc>
          <w:tcPr>
            <w:tcW w:w="4678" w:type="dxa"/>
            <w:tcBorders>
              <w:top w:val="single" w:sz="4" w:space="0" w:color="000000"/>
              <w:left w:val="single" w:sz="4" w:space="0" w:color="000000"/>
              <w:bottom w:val="single" w:sz="4" w:space="0" w:color="000000"/>
              <w:right w:val="single" w:sz="4" w:space="0" w:color="000000"/>
            </w:tcBorders>
            <w:shd w:val="clear" w:color="auto" w:fill="auto"/>
          </w:tcPr>
          <w:p w14:paraId="0577CAFC" w14:textId="77777777" w:rsidR="00A65B1D" w:rsidRPr="00406778" w:rsidRDefault="00A65B1D" w:rsidP="00D95A1A"/>
        </w:tc>
      </w:tr>
      <w:tr w:rsidR="00A65B1D" w:rsidRPr="00406778" w14:paraId="1FE3E0D0" w14:textId="77777777" w:rsidTr="00D95A1A">
        <w:trPr>
          <w:trHeight w:val="401"/>
        </w:trPr>
        <w:tc>
          <w:tcPr>
            <w:tcW w:w="3118" w:type="dxa"/>
            <w:tcBorders>
              <w:top w:val="single" w:sz="4" w:space="0" w:color="000000"/>
              <w:left w:val="single" w:sz="4" w:space="0" w:color="000000"/>
              <w:bottom w:val="single" w:sz="4" w:space="0" w:color="000000"/>
              <w:right w:val="single" w:sz="4" w:space="0" w:color="000000"/>
            </w:tcBorders>
            <w:shd w:val="clear" w:color="auto" w:fill="CCCCCC"/>
          </w:tcPr>
          <w:p w14:paraId="6D72D35F" w14:textId="77777777" w:rsidR="00A65B1D" w:rsidRPr="00406778" w:rsidRDefault="00A65B1D" w:rsidP="00D95A1A">
            <w:pPr>
              <w:pStyle w:val="TableTitle"/>
            </w:pPr>
            <w:r w:rsidRPr="00406778">
              <w:t>OFA addressed</w:t>
            </w:r>
          </w:p>
        </w:tc>
        <w:tc>
          <w:tcPr>
            <w:tcW w:w="4678" w:type="dxa"/>
            <w:tcBorders>
              <w:top w:val="single" w:sz="4" w:space="0" w:color="000000"/>
              <w:left w:val="single" w:sz="4" w:space="0" w:color="000000"/>
              <w:bottom w:val="single" w:sz="4" w:space="0" w:color="000000"/>
              <w:right w:val="single" w:sz="4" w:space="0" w:color="000000"/>
            </w:tcBorders>
            <w:shd w:val="clear" w:color="auto" w:fill="auto"/>
          </w:tcPr>
          <w:p w14:paraId="6923DD0B" w14:textId="77777777" w:rsidR="00A65B1D" w:rsidRPr="00406778" w:rsidRDefault="00A65B1D" w:rsidP="00D95A1A"/>
        </w:tc>
      </w:tr>
      <w:tr w:rsidR="00A65B1D" w:rsidRPr="00406778" w14:paraId="1A4D98AB" w14:textId="77777777" w:rsidTr="00D95A1A">
        <w:trPr>
          <w:trHeight w:val="401"/>
        </w:trPr>
        <w:tc>
          <w:tcPr>
            <w:tcW w:w="3118" w:type="dxa"/>
            <w:tcBorders>
              <w:top w:val="single" w:sz="4" w:space="0" w:color="000000"/>
              <w:left w:val="single" w:sz="4" w:space="0" w:color="000000"/>
              <w:bottom w:val="single" w:sz="4" w:space="0" w:color="000000"/>
              <w:right w:val="single" w:sz="4" w:space="0" w:color="000000"/>
            </w:tcBorders>
            <w:shd w:val="clear" w:color="auto" w:fill="CCCCCC"/>
          </w:tcPr>
          <w:p w14:paraId="04346209" w14:textId="77777777" w:rsidR="00A65B1D" w:rsidRPr="00406778" w:rsidRDefault="00A65B1D" w:rsidP="00D95A1A">
            <w:pPr>
              <w:pStyle w:val="TableTitle"/>
            </w:pPr>
            <w:r w:rsidRPr="00406778">
              <w:t>Applicable Operational Context</w:t>
            </w:r>
          </w:p>
        </w:tc>
        <w:tc>
          <w:tcPr>
            <w:tcW w:w="4678" w:type="dxa"/>
            <w:tcBorders>
              <w:top w:val="single" w:sz="4" w:space="0" w:color="000000"/>
              <w:left w:val="single" w:sz="4" w:space="0" w:color="000000"/>
              <w:bottom w:val="single" w:sz="4" w:space="0" w:color="000000"/>
              <w:right w:val="single" w:sz="4" w:space="0" w:color="000000"/>
            </w:tcBorders>
            <w:shd w:val="clear" w:color="auto" w:fill="auto"/>
          </w:tcPr>
          <w:p w14:paraId="68A197E8" w14:textId="77777777" w:rsidR="00A65B1D" w:rsidRPr="00406778" w:rsidRDefault="00A65B1D" w:rsidP="00D95A1A"/>
        </w:tc>
      </w:tr>
      <w:tr w:rsidR="00A65B1D" w:rsidRPr="00955183" w14:paraId="155DB693" w14:textId="77777777" w:rsidTr="00D95A1A">
        <w:trPr>
          <w:trHeight w:val="401"/>
        </w:trPr>
        <w:tc>
          <w:tcPr>
            <w:tcW w:w="3118" w:type="dxa"/>
            <w:tcBorders>
              <w:top w:val="single" w:sz="4" w:space="0" w:color="000000"/>
              <w:left w:val="single" w:sz="4" w:space="0" w:color="000000"/>
              <w:bottom w:val="single" w:sz="4" w:space="0" w:color="000000"/>
              <w:right w:val="single" w:sz="4" w:space="0" w:color="000000"/>
            </w:tcBorders>
            <w:shd w:val="clear" w:color="auto" w:fill="CCCCCC"/>
          </w:tcPr>
          <w:p w14:paraId="2DE6957D" w14:textId="77777777" w:rsidR="00A65B1D" w:rsidRPr="00955183" w:rsidRDefault="00A65B1D" w:rsidP="00D95A1A">
            <w:pPr>
              <w:pStyle w:val="TableTitle"/>
            </w:pPr>
            <w:r w:rsidRPr="00406778">
              <w:t>Demonstration Technique</w:t>
            </w:r>
          </w:p>
        </w:tc>
        <w:tc>
          <w:tcPr>
            <w:tcW w:w="4678" w:type="dxa"/>
            <w:tcBorders>
              <w:top w:val="single" w:sz="4" w:space="0" w:color="000000"/>
              <w:left w:val="single" w:sz="4" w:space="0" w:color="000000"/>
              <w:bottom w:val="single" w:sz="4" w:space="0" w:color="000000"/>
              <w:right w:val="single" w:sz="4" w:space="0" w:color="000000"/>
            </w:tcBorders>
            <w:shd w:val="clear" w:color="auto" w:fill="auto"/>
          </w:tcPr>
          <w:p w14:paraId="0201AD30" w14:textId="77777777" w:rsidR="00A65B1D" w:rsidRPr="00406778" w:rsidRDefault="00A65B1D" w:rsidP="00D95A1A"/>
        </w:tc>
      </w:tr>
      <w:tr w:rsidR="00A3140F" w:rsidRPr="00955183" w14:paraId="3D7A8599" w14:textId="77777777" w:rsidTr="00D95A1A">
        <w:trPr>
          <w:trHeight w:val="401"/>
        </w:trPr>
        <w:tc>
          <w:tcPr>
            <w:tcW w:w="3118" w:type="dxa"/>
            <w:tcBorders>
              <w:top w:val="single" w:sz="4" w:space="0" w:color="000000"/>
              <w:left w:val="single" w:sz="4" w:space="0" w:color="000000"/>
              <w:bottom w:val="single" w:sz="4" w:space="0" w:color="000000"/>
              <w:right w:val="single" w:sz="4" w:space="0" w:color="000000"/>
            </w:tcBorders>
            <w:shd w:val="clear" w:color="auto" w:fill="CCCCCC"/>
          </w:tcPr>
          <w:p w14:paraId="4731D85B" w14:textId="77777777" w:rsidR="00A3140F" w:rsidRPr="00406778" w:rsidRDefault="00A3140F" w:rsidP="00D95A1A">
            <w:pPr>
              <w:pStyle w:val="TableTitle"/>
            </w:pPr>
            <w:r>
              <w:t>Number of trials</w:t>
            </w:r>
          </w:p>
        </w:tc>
        <w:tc>
          <w:tcPr>
            <w:tcW w:w="4678" w:type="dxa"/>
            <w:tcBorders>
              <w:top w:val="single" w:sz="4" w:space="0" w:color="000000"/>
              <w:left w:val="single" w:sz="4" w:space="0" w:color="000000"/>
              <w:bottom w:val="single" w:sz="4" w:space="0" w:color="000000"/>
              <w:right w:val="single" w:sz="4" w:space="0" w:color="000000"/>
            </w:tcBorders>
            <w:shd w:val="clear" w:color="auto" w:fill="auto"/>
          </w:tcPr>
          <w:p w14:paraId="5E45F951" w14:textId="77777777" w:rsidR="00A3140F" w:rsidRPr="00406778" w:rsidRDefault="00A3140F" w:rsidP="00D95A1A"/>
        </w:tc>
      </w:tr>
    </w:tbl>
    <w:p w14:paraId="20640B03" w14:textId="77777777" w:rsidR="00A65B1D" w:rsidRPr="001D3F4B" w:rsidRDefault="00A65B1D" w:rsidP="00A65B1D">
      <w:pPr>
        <w:pStyle w:val="Legend"/>
      </w:pPr>
      <w:r w:rsidRPr="001D3F4B">
        <w:t xml:space="preserve">Table </w:t>
      </w:r>
      <w:fldSimple w:instr=" SEQ Table \* ARABIC ">
        <w:r w:rsidR="00265E38">
          <w:rPr>
            <w:noProof/>
          </w:rPr>
          <w:t>1</w:t>
        </w:r>
      </w:fldSimple>
      <w:r w:rsidRPr="001D3F4B">
        <w:t xml:space="preserve">: </w:t>
      </w:r>
      <w:r>
        <w:t>Exercises overview</w:t>
      </w:r>
    </w:p>
    <w:p w14:paraId="3907300E" w14:textId="77777777" w:rsidR="00A65B1D" w:rsidRPr="002F4546" w:rsidRDefault="00A65B1D" w:rsidP="00A65B1D">
      <w:pPr>
        <w:pStyle w:val="BodyText"/>
      </w:pPr>
    </w:p>
    <w:p w14:paraId="63CB6B3D" w14:textId="77777777" w:rsidR="00A65B1D" w:rsidRPr="006B420A" w:rsidRDefault="00A65B1D" w:rsidP="00A65B1D">
      <w:pPr>
        <w:pStyle w:val="Heading2"/>
        <w:numPr>
          <w:ilvl w:val="0"/>
          <w:numId w:val="0"/>
        </w:numPr>
        <w:tabs>
          <w:tab w:val="left" w:pos="880"/>
          <w:tab w:val="right" w:leader="dot" w:pos="9016"/>
        </w:tabs>
        <w:rPr>
          <w:rFonts w:ascii="Calibri" w:hAnsi="Calibri" w:cs="Times New Roman"/>
          <w:noProof/>
          <w:sz w:val="22"/>
          <w:szCs w:val="22"/>
        </w:rPr>
      </w:pPr>
    </w:p>
    <w:p w14:paraId="0DDE016B" w14:textId="77777777" w:rsidR="00A65B1D" w:rsidRDefault="00A65B1D" w:rsidP="00A65B1D">
      <w:pPr>
        <w:pStyle w:val="Guidance"/>
      </w:pPr>
    </w:p>
    <w:p w14:paraId="18E91BD2" w14:textId="77777777" w:rsidR="00A65B1D" w:rsidRDefault="00A65B1D" w:rsidP="00A65B1D">
      <w:pPr>
        <w:pStyle w:val="Guidance"/>
        <w:rPr>
          <w:rFonts w:cs="Arial"/>
          <w:b/>
          <w:bCs/>
          <w:i w:val="0"/>
          <w:noProof/>
          <w:color w:val="4F81BD"/>
          <w:sz w:val="30"/>
          <w:szCs w:val="28"/>
        </w:rPr>
      </w:pPr>
    </w:p>
    <w:bookmarkEnd w:id="14"/>
    <w:p w14:paraId="41DD18BD" w14:textId="77777777" w:rsidR="009D4975" w:rsidRDefault="009D4975" w:rsidP="00334A4A">
      <w:pPr>
        <w:pStyle w:val="Guidance"/>
      </w:pPr>
    </w:p>
    <w:p w14:paraId="5A0ACF25" w14:textId="77777777" w:rsidR="00A64A36" w:rsidRDefault="00A64A36" w:rsidP="00887622">
      <w:pPr>
        <w:pStyle w:val="BodyText"/>
        <w:rPr>
          <w:i/>
          <w:iCs/>
          <w:color w:val="333399"/>
          <w:sz w:val="18"/>
        </w:rPr>
      </w:pPr>
      <w:bookmarkStart w:id="16" w:name="_Toc326132400"/>
      <w:bookmarkEnd w:id="16"/>
    </w:p>
    <w:p w14:paraId="6BB99907" w14:textId="77777777" w:rsidR="005E0002" w:rsidRPr="00F2012C" w:rsidRDefault="005E0002" w:rsidP="005E0002">
      <w:pPr>
        <w:pStyle w:val="Heading1"/>
        <w:rPr>
          <w:noProof/>
        </w:rPr>
      </w:pPr>
      <w:bookmarkStart w:id="17" w:name="_Toc368491749"/>
      <w:bookmarkStart w:id="18" w:name="_Toc368492031"/>
      <w:bookmarkStart w:id="19" w:name="_Toc368494544"/>
      <w:bookmarkStart w:id="20" w:name="_Toc368473380"/>
      <w:bookmarkStart w:id="21" w:name="_Toc368489254"/>
      <w:bookmarkStart w:id="22" w:name="_Toc368489308"/>
      <w:bookmarkStart w:id="23" w:name="_Toc368489361"/>
      <w:bookmarkStart w:id="24" w:name="_Toc368489585"/>
      <w:bookmarkStart w:id="25" w:name="_Toc368489674"/>
      <w:bookmarkStart w:id="26" w:name="_Toc368490294"/>
      <w:bookmarkStart w:id="27" w:name="_Toc368490823"/>
      <w:bookmarkStart w:id="28" w:name="_Toc368491459"/>
      <w:bookmarkStart w:id="29" w:name="_Toc368491750"/>
      <w:bookmarkStart w:id="30" w:name="_Toc368492032"/>
      <w:bookmarkStart w:id="31" w:name="_Toc368494545"/>
      <w:bookmarkStart w:id="32" w:name="_Toc368473382"/>
      <w:bookmarkStart w:id="33" w:name="_Toc368489256"/>
      <w:bookmarkStart w:id="34" w:name="_Toc368489310"/>
      <w:bookmarkStart w:id="35" w:name="_Toc368489363"/>
      <w:bookmarkStart w:id="36" w:name="_Toc368489587"/>
      <w:bookmarkStart w:id="37" w:name="_Toc368489676"/>
      <w:bookmarkStart w:id="38" w:name="_Toc368490296"/>
      <w:bookmarkStart w:id="39" w:name="_Toc368490825"/>
      <w:bookmarkStart w:id="40" w:name="_Toc368491461"/>
      <w:bookmarkStart w:id="41" w:name="_Toc368491752"/>
      <w:bookmarkStart w:id="42" w:name="_Toc368492034"/>
      <w:bookmarkStart w:id="43" w:name="_Toc368494547"/>
      <w:bookmarkStart w:id="44" w:name="_Toc326132405"/>
      <w:bookmarkStart w:id="45" w:name="_Toc368494539"/>
      <w:bookmarkStart w:id="46" w:name="_Toc370399393"/>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Pr>
          <w:noProof/>
        </w:rPr>
        <w:lastRenderedPageBreak/>
        <w:t>Programme management</w:t>
      </w:r>
      <w:bookmarkEnd w:id="45"/>
      <w:bookmarkEnd w:id="46"/>
      <w:r>
        <w:rPr>
          <w:noProof/>
        </w:rPr>
        <w:t xml:space="preserve"> </w:t>
      </w:r>
    </w:p>
    <w:p w14:paraId="4A309289" w14:textId="77777777" w:rsidR="005E0002" w:rsidRPr="00887622" w:rsidRDefault="005E0002" w:rsidP="005E0002">
      <w:pPr>
        <w:pStyle w:val="Guidance"/>
        <w:rPr>
          <w:lang w:val="en-US"/>
        </w:rPr>
      </w:pPr>
      <w:r>
        <w:t xml:space="preserve">This section should be a summary of what is on the Demonstration Plan indicating any changes that occurred as this document is public and should be understandable on its own. </w:t>
      </w:r>
    </w:p>
    <w:p w14:paraId="44726850" w14:textId="77777777" w:rsidR="005E0002" w:rsidRDefault="005E0002" w:rsidP="005E0002">
      <w:pPr>
        <w:pStyle w:val="Guidance"/>
      </w:pPr>
    </w:p>
    <w:p w14:paraId="74189708" w14:textId="77777777" w:rsidR="005E0002" w:rsidRDefault="005E0002" w:rsidP="005E0002">
      <w:pPr>
        <w:pStyle w:val="Heading2"/>
        <w:rPr>
          <w:noProof/>
          <w:webHidden/>
        </w:rPr>
      </w:pPr>
      <w:bookmarkStart w:id="47" w:name="_Toc368494540"/>
      <w:bookmarkStart w:id="48" w:name="_Toc370399394"/>
      <w:r w:rsidRPr="00F2012C">
        <w:t>Organisation</w:t>
      </w:r>
      <w:bookmarkEnd w:id="47"/>
      <w:bookmarkEnd w:id="48"/>
    </w:p>
    <w:p w14:paraId="6E67032B" w14:textId="77777777" w:rsidR="005E0002" w:rsidRDefault="005E0002" w:rsidP="005E0002">
      <w:pPr>
        <w:pStyle w:val="Guidance"/>
      </w:pPr>
      <w:r w:rsidRPr="00887622">
        <w:t>Describe the Consortium</w:t>
      </w:r>
      <w:r>
        <w:t>, other</w:t>
      </w:r>
      <w:r w:rsidRPr="00887622">
        <w:t xml:space="preserve"> involved Stakeholder</w:t>
      </w:r>
      <w:r>
        <w:t>s</w:t>
      </w:r>
      <w:r w:rsidRPr="00887622">
        <w:t xml:space="preserve"> </w:t>
      </w:r>
      <w:r>
        <w:t xml:space="preserve">describing major expectations and roles on the project. </w:t>
      </w:r>
    </w:p>
    <w:p w14:paraId="00F16CCE" w14:textId="77777777" w:rsidR="005E0002" w:rsidRDefault="005E0002" w:rsidP="005E0002">
      <w:pPr>
        <w:pStyle w:val="Guidance"/>
      </w:pPr>
    </w:p>
    <w:p w14:paraId="48E7C8C4" w14:textId="77777777" w:rsidR="005E0002" w:rsidRDefault="005E0002" w:rsidP="005E0002">
      <w:pPr>
        <w:pStyle w:val="Heading2"/>
        <w:numPr>
          <w:ilvl w:val="0"/>
          <w:numId w:val="0"/>
        </w:numPr>
        <w:ind w:left="576" w:hanging="576"/>
        <w:rPr>
          <w:noProof/>
          <w:webHidden/>
        </w:rPr>
      </w:pPr>
      <w:bookmarkStart w:id="49" w:name="_Toc368494541"/>
      <w:bookmarkStart w:id="50" w:name="_Toc370399395"/>
      <w:r w:rsidRPr="00F2012C">
        <w:t>3.2</w:t>
      </w:r>
      <w:r w:rsidRPr="005E0002">
        <w:rPr>
          <w:rFonts w:ascii="Calibri" w:hAnsi="Calibri" w:cs="Times New Roman"/>
          <w:noProof/>
          <w:sz w:val="22"/>
          <w:szCs w:val="22"/>
        </w:rPr>
        <w:tab/>
      </w:r>
      <w:r w:rsidRPr="00F2012C">
        <w:t>Work Breakdown Structure</w:t>
      </w:r>
      <w:bookmarkEnd w:id="49"/>
      <w:bookmarkEnd w:id="50"/>
      <w:r>
        <w:rPr>
          <w:noProof/>
          <w:webHidden/>
        </w:rPr>
        <w:tab/>
      </w:r>
    </w:p>
    <w:p w14:paraId="7F0DEE4D" w14:textId="77777777" w:rsidR="005E0002" w:rsidRPr="005E0002" w:rsidRDefault="005E0002" w:rsidP="005E0002">
      <w:pPr>
        <w:pStyle w:val="BodyText"/>
      </w:pPr>
    </w:p>
    <w:p w14:paraId="547C093E" w14:textId="77777777" w:rsidR="005E0002" w:rsidRPr="005E0002" w:rsidRDefault="005E0002" w:rsidP="005E0002">
      <w:pPr>
        <w:pStyle w:val="BodyText"/>
      </w:pPr>
    </w:p>
    <w:p w14:paraId="357B605F" w14:textId="77777777" w:rsidR="005E0002" w:rsidRDefault="005E0002" w:rsidP="005E0002">
      <w:pPr>
        <w:pStyle w:val="Heading2"/>
        <w:numPr>
          <w:ilvl w:val="0"/>
          <w:numId w:val="0"/>
        </w:numPr>
        <w:ind w:left="576" w:hanging="576"/>
      </w:pPr>
      <w:bookmarkStart w:id="51" w:name="_Toc368494542"/>
      <w:bookmarkStart w:id="52" w:name="_Toc370399396"/>
      <w:r w:rsidRPr="00F2012C">
        <w:t>3.3</w:t>
      </w:r>
      <w:r w:rsidRPr="005E0002">
        <w:rPr>
          <w:rFonts w:ascii="Calibri" w:hAnsi="Calibri" w:cs="Times New Roman"/>
          <w:noProof/>
          <w:sz w:val="22"/>
          <w:szCs w:val="22"/>
        </w:rPr>
        <w:tab/>
      </w:r>
      <w:r w:rsidRPr="00F2012C">
        <w:t>Deliverables</w:t>
      </w:r>
      <w:bookmarkEnd w:id="51"/>
      <w:bookmarkEnd w:id="52"/>
    </w:p>
    <w:p w14:paraId="592CF5FA" w14:textId="77777777" w:rsidR="005E0002" w:rsidRPr="005E0002" w:rsidRDefault="005E0002" w:rsidP="005E0002">
      <w:pPr>
        <w:pStyle w:val="BodyText"/>
      </w:pPr>
    </w:p>
    <w:p w14:paraId="2CE54D04" w14:textId="77777777" w:rsidR="005E0002" w:rsidRPr="00887622" w:rsidRDefault="005E0002" w:rsidP="005E0002">
      <w:pPr>
        <w:pStyle w:val="Heading2"/>
        <w:numPr>
          <w:ilvl w:val="0"/>
          <w:numId w:val="0"/>
        </w:numPr>
        <w:ind w:left="576" w:hanging="576"/>
      </w:pPr>
      <w:bookmarkStart w:id="53" w:name="_Toc368494543"/>
      <w:bookmarkStart w:id="54" w:name="_Toc370399397"/>
      <w:r w:rsidRPr="00887622">
        <w:t>3.</w:t>
      </w:r>
      <w:r>
        <w:t>4</w:t>
      </w:r>
      <w:r w:rsidRPr="00887622">
        <w:tab/>
        <w:t>Risk Management</w:t>
      </w:r>
      <w:bookmarkEnd w:id="53"/>
      <w:bookmarkEnd w:id="54"/>
      <w:r>
        <w:rPr>
          <w:webHidden/>
        </w:rPr>
        <w:tab/>
      </w:r>
    </w:p>
    <w:p w14:paraId="73C85A15" w14:textId="77777777" w:rsidR="00851552" w:rsidRDefault="00851552" w:rsidP="00B03C97">
      <w:pPr>
        <w:pStyle w:val="Heading2"/>
        <w:numPr>
          <w:ilvl w:val="0"/>
          <w:numId w:val="0"/>
        </w:numPr>
        <w:ind w:left="576" w:hanging="576"/>
      </w:pPr>
    </w:p>
    <w:p w14:paraId="6834CA58" w14:textId="77777777" w:rsidR="001F7D03" w:rsidRPr="001D3F4B" w:rsidRDefault="00807686" w:rsidP="007236D4">
      <w:pPr>
        <w:pStyle w:val="Heading1"/>
      </w:pPr>
      <w:bookmarkStart w:id="55" w:name="_Toc370399398"/>
      <w:r>
        <w:lastRenderedPageBreak/>
        <w:t>Execution</w:t>
      </w:r>
      <w:r w:rsidRPr="001D3F4B">
        <w:t xml:space="preserve"> </w:t>
      </w:r>
      <w:r w:rsidR="001F7D03" w:rsidRPr="001D3F4B">
        <w:t xml:space="preserve">of </w:t>
      </w:r>
      <w:r w:rsidR="002545B9">
        <w:t>Demonstration</w:t>
      </w:r>
      <w:r w:rsidR="001F7D03" w:rsidRPr="001D3F4B">
        <w:t xml:space="preserve"> Exercises</w:t>
      </w:r>
      <w:bookmarkEnd w:id="55"/>
    </w:p>
    <w:p w14:paraId="4C436F67" w14:textId="77777777" w:rsidR="001F7D03" w:rsidRPr="001D3F4B" w:rsidRDefault="001F7D03" w:rsidP="007236D4">
      <w:pPr>
        <w:pStyle w:val="Heading2"/>
      </w:pPr>
      <w:bookmarkStart w:id="56" w:name="_Toc370399399"/>
      <w:r w:rsidRPr="001D3F4B">
        <w:t>Exercises Preparation</w:t>
      </w:r>
      <w:bookmarkEnd w:id="56"/>
    </w:p>
    <w:p w14:paraId="5215AFAA" w14:textId="77777777" w:rsidR="001F7D03" w:rsidRDefault="001F7D03" w:rsidP="001F7D03">
      <w:pPr>
        <w:pStyle w:val="Guidance"/>
      </w:pPr>
      <w:r w:rsidRPr="001D3F4B">
        <w:t xml:space="preserve">This section shall summarise the activities undertaken to prepare the </w:t>
      </w:r>
      <w:r w:rsidR="002545B9">
        <w:t>demonstration</w:t>
      </w:r>
      <w:r w:rsidRPr="001D3F4B">
        <w:t xml:space="preserve"> exercise and especially concerns the environment and its preparation for executing the </w:t>
      </w:r>
      <w:r w:rsidR="002545B9">
        <w:t>demonstration</w:t>
      </w:r>
      <w:r w:rsidRPr="001D3F4B">
        <w:t xml:space="preserve"> exercise according to the design. The environment includes experiment participants and training. Furthermore, the necessary activities for assuring measurement of the determined metrics and indicators should be described.  Differences should be identified.</w:t>
      </w:r>
    </w:p>
    <w:p w14:paraId="2500E028" w14:textId="77777777" w:rsidR="00F175BA" w:rsidRPr="001D3F4B" w:rsidRDefault="00F175BA" w:rsidP="001F7D03">
      <w:pPr>
        <w:pStyle w:val="Guidance"/>
      </w:pPr>
    </w:p>
    <w:p w14:paraId="2DA41861" w14:textId="77777777" w:rsidR="001F7D03" w:rsidRPr="001D3F4B" w:rsidRDefault="001F7D03" w:rsidP="007236D4">
      <w:pPr>
        <w:pStyle w:val="Heading2"/>
      </w:pPr>
      <w:bookmarkStart w:id="57" w:name="_Toc370399400"/>
      <w:r w:rsidRPr="001D3F4B">
        <w:t>Exercises Execution</w:t>
      </w:r>
      <w:bookmarkEnd w:id="57"/>
    </w:p>
    <w:p w14:paraId="0B47FD69" w14:textId="77777777" w:rsidR="001F7D03" w:rsidRPr="001D3F4B" w:rsidRDefault="001F7D03" w:rsidP="001F7D03">
      <w:pPr>
        <w:pStyle w:val="Guidance"/>
      </w:pPr>
      <w:r w:rsidRPr="001D3F4B">
        <w:t xml:space="preserve">In this section the actual </w:t>
      </w:r>
      <w:r w:rsidR="002545B9">
        <w:t>demonstration</w:t>
      </w:r>
      <w:r w:rsidRPr="001D3F4B">
        <w:t xml:space="preserve"> schedule and the approach followed to execute the different </w:t>
      </w:r>
      <w:r w:rsidR="002545B9">
        <w:t>Demonstration</w:t>
      </w:r>
      <w:r w:rsidRPr="001D3F4B">
        <w:t xml:space="preserve"> Exercises should be described.</w:t>
      </w:r>
    </w:p>
    <w:p w14:paraId="63D15326" w14:textId="77777777" w:rsidR="001F7D03" w:rsidRPr="001D3F4B" w:rsidRDefault="001F7D03" w:rsidP="001F7D03">
      <w:pPr>
        <w:pStyle w:val="Guidance"/>
      </w:pPr>
      <w:proofErr w:type="gramStart"/>
      <w:r w:rsidRPr="001D3F4B">
        <w:t>In particular the</w:t>
      </w:r>
      <w:proofErr w:type="gramEnd"/>
      <w:r w:rsidRPr="001D3F4B">
        <w:t xml:space="preserve"> following information should be given according to the following table:</w:t>
      </w:r>
    </w:p>
    <w:tbl>
      <w:tblPr>
        <w:tblW w:w="9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1"/>
        <w:gridCol w:w="1843"/>
        <w:gridCol w:w="1417"/>
        <w:gridCol w:w="1418"/>
        <w:gridCol w:w="1417"/>
        <w:gridCol w:w="1418"/>
      </w:tblGrid>
      <w:tr w:rsidR="001B48A2" w:rsidRPr="001D3F4B" w14:paraId="037D3411" w14:textId="77777777" w:rsidTr="001B48A2">
        <w:trPr>
          <w:trHeight w:val="1050"/>
          <w:tblHeader/>
        </w:trPr>
        <w:tc>
          <w:tcPr>
            <w:tcW w:w="1771" w:type="dxa"/>
            <w:shd w:val="clear" w:color="auto" w:fill="CCCCCC"/>
            <w:vAlign w:val="center"/>
          </w:tcPr>
          <w:p w14:paraId="706FC6DF" w14:textId="77777777" w:rsidR="001B48A2" w:rsidRPr="001D3F4B" w:rsidRDefault="001B48A2" w:rsidP="001B48A2">
            <w:pPr>
              <w:pStyle w:val="TableTitle"/>
            </w:pPr>
            <w:r w:rsidRPr="001D3F4B">
              <w:t>Exercise ID</w:t>
            </w:r>
          </w:p>
        </w:tc>
        <w:tc>
          <w:tcPr>
            <w:tcW w:w="1843" w:type="dxa"/>
            <w:shd w:val="clear" w:color="auto" w:fill="CCCCCC"/>
            <w:vAlign w:val="center"/>
          </w:tcPr>
          <w:p w14:paraId="0B2D52B3" w14:textId="77777777" w:rsidR="001B48A2" w:rsidRPr="001D3F4B" w:rsidRDefault="001B48A2" w:rsidP="001B48A2">
            <w:pPr>
              <w:pStyle w:val="TableTitle"/>
            </w:pPr>
            <w:r w:rsidRPr="001D3F4B">
              <w:t>Exercise Title</w:t>
            </w:r>
          </w:p>
        </w:tc>
        <w:tc>
          <w:tcPr>
            <w:tcW w:w="1417" w:type="dxa"/>
            <w:shd w:val="clear" w:color="auto" w:fill="CCCCCC"/>
            <w:vAlign w:val="center"/>
          </w:tcPr>
          <w:p w14:paraId="64CA4FE7" w14:textId="77777777" w:rsidR="001B48A2" w:rsidRPr="001D3F4B" w:rsidRDefault="001B48A2" w:rsidP="001B48A2">
            <w:pPr>
              <w:pStyle w:val="TableTitle"/>
            </w:pPr>
            <w:r w:rsidRPr="001D3F4B">
              <w:t>Actual Exercise execution start date</w:t>
            </w:r>
          </w:p>
        </w:tc>
        <w:tc>
          <w:tcPr>
            <w:tcW w:w="1418" w:type="dxa"/>
            <w:shd w:val="clear" w:color="auto" w:fill="CCCCCC"/>
            <w:vAlign w:val="center"/>
          </w:tcPr>
          <w:p w14:paraId="40683792" w14:textId="77777777" w:rsidR="001B48A2" w:rsidRPr="001D3F4B" w:rsidRDefault="001B48A2" w:rsidP="001B48A2">
            <w:pPr>
              <w:pStyle w:val="TableTitle"/>
            </w:pPr>
            <w:r w:rsidRPr="001D3F4B">
              <w:t>Actual Exercise execution  end date</w:t>
            </w:r>
          </w:p>
        </w:tc>
        <w:tc>
          <w:tcPr>
            <w:tcW w:w="1417" w:type="dxa"/>
            <w:shd w:val="clear" w:color="auto" w:fill="CCCCCC"/>
            <w:vAlign w:val="center"/>
          </w:tcPr>
          <w:p w14:paraId="7928B008" w14:textId="77777777" w:rsidR="001B48A2" w:rsidRPr="001D3F4B" w:rsidRDefault="001B48A2" w:rsidP="001B48A2">
            <w:pPr>
              <w:pStyle w:val="TableTitle"/>
            </w:pPr>
            <w:r w:rsidRPr="001D3F4B">
              <w:t>Actual Exercise start analysis date</w:t>
            </w:r>
          </w:p>
        </w:tc>
        <w:tc>
          <w:tcPr>
            <w:tcW w:w="1418" w:type="dxa"/>
            <w:shd w:val="clear" w:color="auto" w:fill="CCCCCC"/>
            <w:vAlign w:val="center"/>
          </w:tcPr>
          <w:p w14:paraId="28F61480" w14:textId="77777777" w:rsidR="001B48A2" w:rsidRPr="001D3F4B" w:rsidRDefault="001B48A2" w:rsidP="001B48A2">
            <w:pPr>
              <w:pStyle w:val="TableTitle"/>
            </w:pPr>
            <w:r w:rsidRPr="001D3F4B">
              <w:t>Actual Exercise end date</w:t>
            </w:r>
          </w:p>
        </w:tc>
      </w:tr>
      <w:tr w:rsidR="001B48A2" w:rsidRPr="001D3F4B" w14:paraId="6F1045D3" w14:textId="77777777" w:rsidTr="001B48A2">
        <w:trPr>
          <w:trHeight w:val="285"/>
        </w:trPr>
        <w:tc>
          <w:tcPr>
            <w:tcW w:w="1771" w:type="dxa"/>
            <w:noWrap/>
            <w:vAlign w:val="center"/>
          </w:tcPr>
          <w:p w14:paraId="7543212D" w14:textId="77777777" w:rsidR="001B48A2" w:rsidRPr="001D3F4B" w:rsidRDefault="001B48A2" w:rsidP="001B48A2"/>
        </w:tc>
        <w:tc>
          <w:tcPr>
            <w:tcW w:w="1843" w:type="dxa"/>
            <w:noWrap/>
            <w:vAlign w:val="center"/>
          </w:tcPr>
          <w:p w14:paraId="2B5CB39C" w14:textId="77777777" w:rsidR="001B48A2" w:rsidRPr="001D3F4B" w:rsidRDefault="001B48A2" w:rsidP="001B48A2"/>
        </w:tc>
        <w:tc>
          <w:tcPr>
            <w:tcW w:w="1417" w:type="dxa"/>
            <w:vAlign w:val="center"/>
          </w:tcPr>
          <w:p w14:paraId="1E632FAE" w14:textId="77777777" w:rsidR="001B48A2" w:rsidRPr="001D3F4B" w:rsidRDefault="001B48A2" w:rsidP="001B48A2"/>
        </w:tc>
        <w:tc>
          <w:tcPr>
            <w:tcW w:w="1418" w:type="dxa"/>
            <w:noWrap/>
            <w:vAlign w:val="center"/>
          </w:tcPr>
          <w:p w14:paraId="5E28EF0A" w14:textId="77777777" w:rsidR="001B48A2" w:rsidRPr="001D3F4B" w:rsidRDefault="001B48A2" w:rsidP="001B48A2"/>
        </w:tc>
        <w:tc>
          <w:tcPr>
            <w:tcW w:w="1417" w:type="dxa"/>
            <w:vAlign w:val="center"/>
          </w:tcPr>
          <w:p w14:paraId="636741C0" w14:textId="77777777" w:rsidR="001B48A2" w:rsidRPr="001D3F4B" w:rsidRDefault="001B48A2" w:rsidP="001B48A2"/>
        </w:tc>
        <w:tc>
          <w:tcPr>
            <w:tcW w:w="1418" w:type="dxa"/>
            <w:vAlign w:val="center"/>
          </w:tcPr>
          <w:p w14:paraId="0B524AE7" w14:textId="77777777" w:rsidR="001B48A2" w:rsidRPr="001D3F4B" w:rsidRDefault="001B48A2" w:rsidP="001B48A2"/>
        </w:tc>
      </w:tr>
      <w:tr w:rsidR="001B48A2" w:rsidRPr="001D3F4B" w14:paraId="64F724AA" w14:textId="77777777" w:rsidTr="001B48A2">
        <w:trPr>
          <w:trHeight w:val="285"/>
        </w:trPr>
        <w:tc>
          <w:tcPr>
            <w:tcW w:w="1771" w:type="dxa"/>
            <w:noWrap/>
            <w:vAlign w:val="center"/>
          </w:tcPr>
          <w:p w14:paraId="5E539B8C" w14:textId="77777777" w:rsidR="001B48A2" w:rsidRPr="001D3F4B" w:rsidRDefault="001B48A2" w:rsidP="001B48A2"/>
        </w:tc>
        <w:tc>
          <w:tcPr>
            <w:tcW w:w="1843" w:type="dxa"/>
            <w:noWrap/>
            <w:vAlign w:val="center"/>
          </w:tcPr>
          <w:p w14:paraId="48833947" w14:textId="77777777" w:rsidR="001B48A2" w:rsidRPr="001D3F4B" w:rsidRDefault="001B48A2" w:rsidP="001B48A2"/>
        </w:tc>
        <w:tc>
          <w:tcPr>
            <w:tcW w:w="1417" w:type="dxa"/>
            <w:vAlign w:val="center"/>
          </w:tcPr>
          <w:p w14:paraId="6D393673" w14:textId="77777777" w:rsidR="001B48A2" w:rsidRPr="001D3F4B" w:rsidRDefault="001B48A2" w:rsidP="001B48A2"/>
        </w:tc>
        <w:tc>
          <w:tcPr>
            <w:tcW w:w="1418" w:type="dxa"/>
            <w:noWrap/>
            <w:vAlign w:val="center"/>
          </w:tcPr>
          <w:p w14:paraId="46EADBED" w14:textId="77777777" w:rsidR="001B48A2" w:rsidRPr="001D3F4B" w:rsidRDefault="001B48A2" w:rsidP="001B48A2"/>
        </w:tc>
        <w:tc>
          <w:tcPr>
            <w:tcW w:w="1417" w:type="dxa"/>
            <w:vAlign w:val="center"/>
          </w:tcPr>
          <w:p w14:paraId="3B040092" w14:textId="77777777" w:rsidR="001B48A2" w:rsidRPr="001D3F4B" w:rsidRDefault="001B48A2" w:rsidP="001B48A2"/>
        </w:tc>
        <w:tc>
          <w:tcPr>
            <w:tcW w:w="1418" w:type="dxa"/>
            <w:vAlign w:val="center"/>
          </w:tcPr>
          <w:p w14:paraId="2396A2FA" w14:textId="77777777" w:rsidR="001B48A2" w:rsidRPr="001D3F4B" w:rsidRDefault="001B48A2" w:rsidP="001B48A2"/>
        </w:tc>
      </w:tr>
    </w:tbl>
    <w:p w14:paraId="78467169" w14:textId="77777777" w:rsidR="001F7D03" w:rsidRPr="001D3F4B" w:rsidRDefault="001B48A2" w:rsidP="001B48A2">
      <w:pPr>
        <w:pStyle w:val="Legend"/>
      </w:pPr>
      <w:bookmarkStart w:id="58" w:name="_Ref316482559"/>
      <w:bookmarkStart w:id="59" w:name="_Toc361242688"/>
      <w:r w:rsidRPr="001D3F4B">
        <w:t xml:space="preserve">Table </w:t>
      </w:r>
      <w:fldSimple w:instr=" SEQ Table \* ARABIC ">
        <w:r w:rsidR="00265E38">
          <w:rPr>
            <w:noProof/>
          </w:rPr>
          <w:t>2</w:t>
        </w:r>
      </w:fldSimple>
      <w:bookmarkEnd w:id="58"/>
      <w:r w:rsidRPr="001D3F4B">
        <w:t xml:space="preserve">: </w:t>
      </w:r>
      <w:r w:rsidR="001F7D03" w:rsidRPr="001D3F4B">
        <w:t>Exercises execution/analysis dates</w:t>
      </w:r>
      <w:bookmarkEnd w:id="59"/>
    </w:p>
    <w:p w14:paraId="4179B950" w14:textId="77777777" w:rsidR="001F7D03" w:rsidRPr="001D3F4B" w:rsidRDefault="001F7D03" w:rsidP="007236D4">
      <w:pPr>
        <w:pStyle w:val="Heading2"/>
      </w:pPr>
      <w:bookmarkStart w:id="60" w:name="_Toc370399401"/>
      <w:r w:rsidRPr="001D3F4B">
        <w:t>Deviations from the planned activities</w:t>
      </w:r>
      <w:bookmarkEnd w:id="60"/>
    </w:p>
    <w:p w14:paraId="75C708C0" w14:textId="77777777" w:rsidR="001F7D03" w:rsidRPr="001D3F4B" w:rsidRDefault="001F7D03" w:rsidP="00971116">
      <w:pPr>
        <w:pStyle w:val="Guidance"/>
      </w:pPr>
      <w:r w:rsidRPr="001D3F4B">
        <w:t xml:space="preserve">Changes respect to the content within the </w:t>
      </w:r>
      <w:r w:rsidR="002545B9">
        <w:t>Demonstration</w:t>
      </w:r>
      <w:r w:rsidRPr="001D3F4B">
        <w:t xml:space="preserve"> Plan should be highlighted within each subsection. Any change (update/creation/deletion) in </w:t>
      </w:r>
      <w:r w:rsidR="002545B9">
        <w:t>demonstration</w:t>
      </w:r>
      <w:r w:rsidRPr="001D3F4B">
        <w:t xml:space="preserve"> objectives, </w:t>
      </w:r>
      <w:r w:rsidR="002545B9">
        <w:t>demonstration</w:t>
      </w:r>
      <w:r w:rsidRPr="001D3F4B">
        <w:t xml:space="preserve"> scenarios or in the </w:t>
      </w:r>
      <w:r w:rsidR="002545B9">
        <w:t>demonstration</w:t>
      </w:r>
      <w:r w:rsidRPr="001D3F4B">
        <w:t xml:space="preserve"> exercises should be expressed</w:t>
      </w:r>
    </w:p>
    <w:p w14:paraId="6FA7B405" w14:textId="77777777" w:rsidR="001F7D03" w:rsidRPr="00887622" w:rsidRDefault="001F7D03" w:rsidP="00887622">
      <w:pPr>
        <w:pStyle w:val="BodyText"/>
        <w:rPr>
          <w:i/>
          <w:iCs/>
          <w:color w:val="333399"/>
          <w:sz w:val="18"/>
        </w:rPr>
      </w:pPr>
      <w:r w:rsidRPr="00887622">
        <w:rPr>
          <w:i/>
          <w:iCs/>
          <w:color w:val="333399"/>
          <w:sz w:val="18"/>
        </w:rPr>
        <w:t xml:space="preserve">Please provide the full description of the changed </w:t>
      </w:r>
      <w:r w:rsidR="002545B9" w:rsidRPr="00887622">
        <w:rPr>
          <w:i/>
          <w:iCs/>
          <w:color w:val="333399"/>
          <w:sz w:val="18"/>
        </w:rPr>
        <w:t>demonstration</w:t>
      </w:r>
      <w:r w:rsidRPr="00887622">
        <w:rPr>
          <w:i/>
          <w:iCs/>
          <w:color w:val="333399"/>
          <w:sz w:val="18"/>
        </w:rPr>
        <w:t xml:space="preserve"> objectives, </w:t>
      </w:r>
      <w:r w:rsidR="002545B9" w:rsidRPr="00887622">
        <w:rPr>
          <w:i/>
          <w:iCs/>
          <w:color w:val="333399"/>
          <w:sz w:val="18"/>
        </w:rPr>
        <w:t>demonstration</w:t>
      </w:r>
      <w:r w:rsidRPr="00887622">
        <w:rPr>
          <w:i/>
          <w:iCs/>
          <w:color w:val="333399"/>
          <w:sz w:val="18"/>
        </w:rPr>
        <w:t xml:space="preserve"> scenarios, </w:t>
      </w:r>
      <w:r w:rsidR="00EB21C4" w:rsidRPr="00887622">
        <w:rPr>
          <w:i/>
          <w:iCs/>
          <w:color w:val="333399"/>
          <w:sz w:val="18"/>
        </w:rPr>
        <w:t>and demonstration</w:t>
      </w:r>
      <w:r w:rsidRPr="00887622">
        <w:rPr>
          <w:i/>
          <w:iCs/>
          <w:color w:val="333399"/>
          <w:sz w:val="18"/>
        </w:rPr>
        <w:t xml:space="preserve"> requirements or in the </w:t>
      </w:r>
      <w:r w:rsidR="002545B9" w:rsidRPr="00887622">
        <w:rPr>
          <w:i/>
          <w:iCs/>
          <w:color w:val="333399"/>
          <w:sz w:val="18"/>
        </w:rPr>
        <w:t>demonstration</w:t>
      </w:r>
      <w:r w:rsidRPr="00887622">
        <w:rPr>
          <w:i/>
          <w:iCs/>
          <w:color w:val="333399"/>
          <w:sz w:val="18"/>
        </w:rPr>
        <w:t xml:space="preserve"> exercises</w:t>
      </w:r>
      <w:r w:rsidR="00297222" w:rsidRPr="00887622">
        <w:rPr>
          <w:i/>
          <w:iCs/>
          <w:color w:val="333399"/>
          <w:sz w:val="18"/>
        </w:rPr>
        <w:t xml:space="preserve">. </w:t>
      </w:r>
      <w:bookmarkStart w:id="61" w:name="_Toc326132412"/>
      <w:bookmarkStart w:id="62" w:name="_Toc326132414"/>
      <w:bookmarkEnd w:id="61"/>
      <w:bookmarkEnd w:id="62"/>
      <w:r w:rsidRPr="00887622">
        <w:rPr>
          <w:i/>
          <w:iCs/>
          <w:color w:val="333399"/>
          <w:sz w:val="18"/>
        </w:rPr>
        <w:t xml:space="preserve">Deviations with respect to the </w:t>
      </w:r>
      <w:r w:rsidR="00EB09F6" w:rsidRPr="00887622">
        <w:rPr>
          <w:i/>
          <w:iCs/>
          <w:color w:val="333399"/>
          <w:sz w:val="18"/>
        </w:rPr>
        <w:t xml:space="preserve">Demonstration </w:t>
      </w:r>
      <w:r w:rsidRPr="00887622">
        <w:rPr>
          <w:i/>
          <w:iCs/>
          <w:color w:val="333399"/>
          <w:sz w:val="18"/>
        </w:rPr>
        <w:t>Plan</w:t>
      </w:r>
    </w:p>
    <w:p w14:paraId="0FB210D7" w14:textId="77777777" w:rsidR="001F7D03" w:rsidRPr="00B51DD5" w:rsidRDefault="001F7D03" w:rsidP="00887622">
      <w:pPr>
        <w:pStyle w:val="BodyText"/>
      </w:pPr>
      <w:r w:rsidRPr="00B51DD5">
        <w:rPr>
          <w:i/>
          <w:iCs/>
          <w:color w:val="333399"/>
          <w:sz w:val="18"/>
        </w:rPr>
        <w:t xml:space="preserve">All events and decisions that led to a deviation from the planned activities (planning and content of activities) should be noted, including possible mitigating </w:t>
      </w:r>
      <w:proofErr w:type="gramStart"/>
      <w:r w:rsidRPr="00B51DD5">
        <w:rPr>
          <w:i/>
          <w:iCs/>
          <w:color w:val="333399"/>
          <w:sz w:val="18"/>
        </w:rPr>
        <w:t>actions</w:t>
      </w:r>
      <w:proofErr w:type="gramEnd"/>
      <w:r w:rsidRPr="00B51DD5">
        <w:rPr>
          <w:i/>
          <w:iCs/>
          <w:color w:val="333399"/>
          <w:sz w:val="18"/>
        </w:rPr>
        <w:t xml:space="preserve"> or expected consequences for Exercises results.</w:t>
      </w:r>
    </w:p>
    <w:p w14:paraId="3D3CC6AC" w14:textId="77777777" w:rsidR="001F7D03" w:rsidRPr="00B51DD5" w:rsidRDefault="001F7D03" w:rsidP="00887622">
      <w:pPr>
        <w:pStyle w:val="BodyText"/>
      </w:pPr>
      <w:r w:rsidRPr="00B51DD5">
        <w:rPr>
          <w:i/>
          <w:iCs/>
          <w:color w:val="333399"/>
          <w:sz w:val="18"/>
        </w:rPr>
        <w:t xml:space="preserve">This includes changes in the hypothesis/success criteria or exercise assumption, KPIs </w:t>
      </w:r>
      <w:proofErr w:type="gramStart"/>
      <w:r w:rsidRPr="00B51DD5">
        <w:rPr>
          <w:i/>
          <w:iCs/>
          <w:color w:val="333399"/>
          <w:sz w:val="18"/>
        </w:rPr>
        <w:t>actually not</w:t>
      </w:r>
      <w:proofErr w:type="gramEnd"/>
      <w:r w:rsidRPr="00B51DD5">
        <w:rPr>
          <w:i/>
          <w:iCs/>
          <w:color w:val="333399"/>
          <w:sz w:val="18"/>
        </w:rPr>
        <w:t xml:space="preserve"> covered or functionality in the platform that was not available following test case failed during integrated platform acceptance, etc.</w:t>
      </w:r>
    </w:p>
    <w:p w14:paraId="5F9E81A9" w14:textId="77777777" w:rsidR="001F7D03" w:rsidRPr="00B51DD5" w:rsidRDefault="001F7D03" w:rsidP="00887622">
      <w:pPr>
        <w:pStyle w:val="BodyText"/>
      </w:pPr>
      <w:r w:rsidRPr="00B51DD5">
        <w:rPr>
          <w:i/>
          <w:iCs/>
          <w:color w:val="333399"/>
          <w:sz w:val="18"/>
        </w:rPr>
        <w:t xml:space="preserve">Technical issues that impact results and data analysis </w:t>
      </w:r>
      <w:proofErr w:type="gramStart"/>
      <w:r w:rsidRPr="00B51DD5">
        <w:rPr>
          <w:i/>
          <w:iCs/>
          <w:color w:val="333399"/>
          <w:sz w:val="18"/>
        </w:rPr>
        <w:t>e.g.</w:t>
      </w:r>
      <w:proofErr w:type="gramEnd"/>
      <w:r w:rsidRPr="00B51DD5">
        <w:rPr>
          <w:i/>
          <w:iCs/>
          <w:color w:val="333399"/>
          <w:sz w:val="18"/>
        </w:rPr>
        <w:t xml:space="preserve"> Exercises not run, content reduced for time and/or technical reasons, deviations from the reference &amp; solution scenarios etc.</w:t>
      </w:r>
    </w:p>
    <w:p w14:paraId="5EE10DAE" w14:textId="77777777" w:rsidR="001F7D03" w:rsidRPr="001D3F4B" w:rsidRDefault="001F7D03" w:rsidP="007236D4">
      <w:pPr>
        <w:pStyle w:val="Heading1"/>
      </w:pPr>
      <w:bookmarkStart w:id="63" w:name="_Toc370399402"/>
      <w:r w:rsidRPr="001D3F4B">
        <w:lastRenderedPageBreak/>
        <w:t>Exercises Results</w:t>
      </w:r>
      <w:bookmarkEnd w:id="63"/>
    </w:p>
    <w:p w14:paraId="7AD6AB84" w14:textId="77777777" w:rsidR="001F7D03" w:rsidRPr="001D3F4B" w:rsidRDefault="001F7D03" w:rsidP="007236D4">
      <w:pPr>
        <w:pStyle w:val="Heading2"/>
      </w:pPr>
      <w:bookmarkStart w:id="64" w:name="_Toc370399403"/>
      <w:r w:rsidRPr="001D3F4B">
        <w:t>Summary of Exercises Results</w:t>
      </w:r>
      <w:bookmarkEnd w:id="64"/>
    </w:p>
    <w:p w14:paraId="187EE8F5" w14:textId="77777777" w:rsidR="001F7D03" w:rsidRDefault="001F7D03" w:rsidP="003C0377">
      <w:pPr>
        <w:pStyle w:val="Guidance"/>
      </w:pPr>
      <w:r w:rsidRPr="001D3F4B">
        <w:t xml:space="preserve">Here the results of the different </w:t>
      </w:r>
      <w:r w:rsidR="002545B9">
        <w:t>Demonstration</w:t>
      </w:r>
      <w:r w:rsidRPr="001D3F4B">
        <w:t xml:space="preserve"> Exercises should be summarised following the table below given as an example. This shows the summary of results compared to the success criteria identified within the </w:t>
      </w:r>
      <w:r w:rsidR="002545B9">
        <w:t>Demonstration</w:t>
      </w:r>
      <w:r w:rsidRPr="001D3F4B">
        <w:t xml:space="preserve"> Plan per </w:t>
      </w:r>
      <w:r w:rsidR="002545B9">
        <w:t>demonstration</w:t>
      </w:r>
      <w:r w:rsidRPr="001D3F4B">
        <w:t xml:space="preserve"> objective.</w:t>
      </w:r>
      <w:r w:rsidR="003C0377" w:rsidRPr="001D3F4B">
        <w:t xml:space="preserve"> </w:t>
      </w:r>
      <w:r w:rsidRPr="001D3F4B">
        <w:t xml:space="preserve">The analysis should cover all the </w:t>
      </w:r>
      <w:r w:rsidR="002545B9">
        <w:t>Demonstration</w:t>
      </w:r>
      <w:r w:rsidRPr="001D3F4B">
        <w:t xml:space="preserve"> Objectives embedded in all </w:t>
      </w:r>
      <w:r w:rsidR="002545B9">
        <w:t>Demonstration</w:t>
      </w:r>
      <w:r w:rsidRPr="001D3F4B">
        <w:t xml:space="preserve"> Exercises as per the corresponding </w:t>
      </w:r>
      <w:r w:rsidR="002545B9">
        <w:t>Demonstration</w:t>
      </w:r>
      <w:r w:rsidRPr="001D3F4B">
        <w:t xml:space="preserve"> Plan.</w:t>
      </w:r>
    </w:p>
    <w:p w14:paraId="57BBB82C" w14:textId="77777777" w:rsidR="002C4F36" w:rsidRPr="00887622" w:rsidRDefault="002C4F36" w:rsidP="002C4F36">
      <w:pPr>
        <w:pStyle w:val="Guidance"/>
        <w:rPr>
          <w:b/>
        </w:rPr>
      </w:pPr>
      <w:r w:rsidRPr="001D3F4B">
        <w:t xml:space="preserve">If the </w:t>
      </w:r>
      <w:r>
        <w:t>demonstration</w:t>
      </w:r>
      <w:r w:rsidRPr="001D3F4B">
        <w:t xml:space="preserve"> report is limited to one </w:t>
      </w:r>
      <w:proofErr w:type="gramStart"/>
      <w:r w:rsidRPr="001D3F4B">
        <w:t>exercise</w:t>
      </w:r>
      <w:proofErr w:type="gramEnd"/>
      <w:r w:rsidRPr="001D3F4B">
        <w:t xml:space="preserve"> then </w:t>
      </w:r>
      <w:r w:rsidR="006650FF">
        <w:t xml:space="preserve">only </w:t>
      </w:r>
      <w:r>
        <w:t xml:space="preserve">chapter </w:t>
      </w:r>
      <w:r w:rsidR="006650FF">
        <w:t xml:space="preserve">6 </w:t>
      </w:r>
      <w:r w:rsidRPr="001D3F4B">
        <w:t>has to be filled in.</w:t>
      </w:r>
      <w:r>
        <w:t xml:space="preserve">  </w:t>
      </w:r>
      <w:r w:rsidRPr="001D3F4B">
        <w:t xml:space="preserve">If the </w:t>
      </w:r>
      <w:r>
        <w:t>demonstration</w:t>
      </w:r>
      <w:r w:rsidRPr="001D3F4B">
        <w:t xml:space="preserve"> report contents more than one </w:t>
      </w:r>
      <w:proofErr w:type="gramStart"/>
      <w:r w:rsidRPr="001D3F4B">
        <w:t>exercise</w:t>
      </w:r>
      <w:proofErr w:type="gramEnd"/>
      <w:r w:rsidRPr="001D3F4B">
        <w:t xml:space="preserve"> then chapters 6 </w:t>
      </w:r>
      <w:r>
        <w:t xml:space="preserve">needs to be </w:t>
      </w:r>
      <w:r w:rsidR="008228E9">
        <w:t xml:space="preserve">repeated </w:t>
      </w:r>
      <w:r>
        <w:t>per exercise</w:t>
      </w:r>
      <w:r w:rsidRPr="001D3F4B">
        <w:t xml:space="preserve">. Chapter </w:t>
      </w:r>
      <w:r>
        <w:t>5</w:t>
      </w:r>
      <w:r w:rsidRPr="001D3F4B">
        <w:t xml:space="preserve"> </w:t>
      </w:r>
      <w:r>
        <w:t xml:space="preserve">is </w:t>
      </w:r>
      <w:r w:rsidRPr="001D3F4B">
        <w:t xml:space="preserve">the synthesis whereas chapter </w:t>
      </w:r>
      <w:r>
        <w:t>6</w:t>
      </w:r>
      <w:r w:rsidRPr="001D3F4B">
        <w:t xml:space="preserve"> </w:t>
      </w:r>
      <w:r>
        <w:t xml:space="preserve">and following </w:t>
      </w:r>
      <w:r w:rsidRPr="001D3F4B">
        <w:t>provide the results per exercise.</w:t>
      </w:r>
      <w:r w:rsidR="00103D5B">
        <w:t xml:space="preserve"> </w:t>
      </w:r>
    </w:p>
    <w:p w14:paraId="57956087" w14:textId="77777777" w:rsidR="005C3CB2" w:rsidRPr="001D3F4B" w:rsidRDefault="005C3CB2" w:rsidP="003C0377">
      <w:pPr>
        <w:pStyle w:val="Guidance"/>
      </w:pPr>
    </w:p>
    <w:p w14:paraId="18A4EE24" w14:textId="77777777" w:rsidR="001F7D03" w:rsidRPr="001D3F4B" w:rsidRDefault="001F7D03" w:rsidP="001F7D03">
      <w:pPr>
        <w:pStyle w:val="Guidance"/>
      </w:pPr>
      <w:r w:rsidRPr="001D3F4B">
        <w:t xml:space="preserve">The project shall assess the results against the success criteria and decide if the </w:t>
      </w:r>
      <w:r w:rsidR="002545B9">
        <w:t>Demonstration</w:t>
      </w:r>
      <w:r w:rsidRPr="001D3F4B">
        <w:t xml:space="preserve"> objective analysis status is OK or NOK:</w:t>
      </w:r>
    </w:p>
    <w:p w14:paraId="0A509F6B" w14:textId="77777777" w:rsidR="001F7D03" w:rsidRPr="001D3F4B" w:rsidRDefault="001F7D03" w:rsidP="001B48A2">
      <w:pPr>
        <w:pStyle w:val="GuidanceBullet"/>
      </w:pPr>
      <w:r w:rsidRPr="001D3F4B">
        <w:t xml:space="preserve">OK: </w:t>
      </w:r>
      <w:r w:rsidR="002545B9">
        <w:t>Demonstration</w:t>
      </w:r>
      <w:r w:rsidRPr="001D3F4B">
        <w:t xml:space="preserve"> objective achieves the expectations (exercise results achieve success criteria)</w:t>
      </w:r>
    </w:p>
    <w:p w14:paraId="52007229" w14:textId="77777777" w:rsidR="001F7D03" w:rsidRPr="001D3F4B" w:rsidRDefault="001F7D03" w:rsidP="001B48A2">
      <w:pPr>
        <w:pStyle w:val="GuidanceBullet"/>
      </w:pPr>
      <w:r w:rsidRPr="001D3F4B">
        <w:t xml:space="preserve">NOK: </w:t>
      </w:r>
      <w:r w:rsidR="002545B9">
        <w:t>Demonstration</w:t>
      </w:r>
      <w:r w:rsidRPr="001D3F4B">
        <w:t xml:space="preserve"> objective does not achieve the expectations (exercise results do not achieve success criteria).</w:t>
      </w:r>
    </w:p>
    <w:tbl>
      <w:tblPr>
        <w:tblW w:w="80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81"/>
        <w:gridCol w:w="1620"/>
        <w:gridCol w:w="1636"/>
        <w:gridCol w:w="1048"/>
        <w:gridCol w:w="1165"/>
        <w:gridCol w:w="1559"/>
      </w:tblGrid>
      <w:tr w:rsidR="00F2535B" w:rsidRPr="001D3F4B" w14:paraId="14A10BC3" w14:textId="77777777" w:rsidTr="00887622">
        <w:trPr>
          <w:trHeight w:val="1500"/>
          <w:tblHeader/>
          <w:jc w:val="center"/>
        </w:trPr>
        <w:tc>
          <w:tcPr>
            <w:tcW w:w="981" w:type="dxa"/>
            <w:shd w:val="clear" w:color="auto" w:fill="C0C0C0"/>
            <w:vAlign w:val="center"/>
          </w:tcPr>
          <w:p w14:paraId="762861C3" w14:textId="77777777" w:rsidR="00F2535B" w:rsidRPr="001D3F4B" w:rsidRDefault="00F2535B" w:rsidP="003C0377">
            <w:pPr>
              <w:pStyle w:val="TableTitle"/>
            </w:pPr>
            <w:r w:rsidRPr="001D3F4B">
              <w:t>Exercise ID</w:t>
            </w:r>
          </w:p>
        </w:tc>
        <w:tc>
          <w:tcPr>
            <w:tcW w:w="1620" w:type="dxa"/>
            <w:shd w:val="clear" w:color="auto" w:fill="C0C0C0"/>
            <w:vAlign w:val="center"/>
          </w:tcPr>
          <w:p w14:paraId="063B7200" w14:textId="77777777" w:rsidR="00F2535B" w:rsidRDefault="00F2535B">
            <w:pPr>
              <w:pStyle w:val="TableTitle"/>
            </w:pPr>
            <w:r>
              <w:t>Demonstration</w:t>
            </w:r>
            <w:r w:rsidRPr="001D3F4B">
              <w:t xml:space="preserve"> Objective </w:t>
            </w:r>
            <w:r w:rsidR="00F87905">
              <w:t xml:space="preserve">Tittle </w:t>
            </w:r>
          </w:p>
        </w:tc>
        <w:tc>
          <w:tcPr>
            <w:tcW w:w="1636" w:type="dxa"/>
            <w:shd w:val="clear" w:color="auto" w:fill="C0C0C0"/>
            <w:vAlign w:val="center"/>
          </w:tcPr>
          <w:p w14:paraId="31911CBA" w14:textId="77777777" w:rsidR="00F2535B" w:rsidRDefault="00F2535B">
            <w:pPr>
              <w:pStyle w:val="TableTitle"/>
            </w:pPr>
            <w:r>
              <w:t>Demonstration</w:t>
            </w:r>
            <w:r w:rsidRPr="001D3F4B">
              <w:t xml:space="preserve"> Objective </w:t>
            </w:r>
            <w:r w:rsidR="00F87905">
              <w:t>ID</w:t>
            </w:r>
          </w:p>
        </w:tc>
        <w:tc>
          <w:tcPr>
            <w:tcW w:w="1048" w:type="dxa"/>
            <w:shd w:val="clear" w:color="auto" w:fill="C0C0C0"/>
            <w:vAlign w:val="center"/>
          </w:tcPr>
          <w:p w14:paraId="2707E44A" w14:textId="77777777" w:rsidR="00F2535B" w:rsidRPr="001D3F4B" w:rsidRDefault="00F2535B" w:rsidP="003C0377">
            <w:pPr>
              <w:pStyle w:val="TableTitle"/>
            </w:pPr>
            <w:r w:rsidRPr="001D3F4B">
              <w:t>Success Criterion</w:t>
            </w:r>
          </w:p>
        </w:tc>
        <w:tc>
          <w:tcPr>
            <w:tcW w:w="1165" w:type="dxa"/>
            <w:shd w:val="clear" w:color="auto" w:fill="C0C0C0"/>
            <w:vAlign w:val="center"/>
          </w:tcPr>
          <w:p w14:paraId="74CDA0C1" w14:textId="77777777" w:rsidR="00F2535B" w:rsidRPr="001D3F4B" w:rsidRDefault="00F2535B" w:rsidP="003C0377">
            <w:pPr>
              <w:pStyle w:val="TableTitle"/>
            </w:pPr>
            <w:r w:rsidRPr="001D3F4B">
              <w:t>Exercise Results</w:t>
            </w:r>
          </w:p>
        </w:tc>
        <w:tc>
          <w:tcPr>
            <w:tcW w:w="1559" w:type="dxa"/>
            <w:shd w:val="clear" w:color="auto" w:fill="C0C0C0"/>
            <w:vAlign w:val="center"/>
          </w:tcPr>
          <w:p w14:paraId="0F9CFCF5" w14:textId="77777777" w:rsidR="00F2535B" w:rsidRDefault="00F2535B">
            <w:pPr>
              <w:pStyle w:val="TableTitle"/>
            </w:pPr>
            <w:r>
              <w:t>Demonstration</w:t>
            </w:r>
            <w:r w:rsidRPr="001D3F4B">
              <w:t xml:space="preserve"> Objective Status </w:t>
            </w:r>
          </w:p>
        </w:tc>
      </w:tr>
      <w:tr w:rsidR="00F2535B" w:rsidRPr="001D3F4B" w14:paraId="68E94B4F" w14:textId="77777777" w:rsidTr="00887622">
        <w:trPr>
          <w:trHeight w:val="285"/>
          <w:jc w:val="center"/>
        </w:trPr>
        <w:tc>
          <w:tcPr>
            <w:tcW w:w="981" w:type="dxa"/>
            <w:noWrap/>
            <w:vAlign w:val="center"/>
          </w:tcPr>
          <w:p w14:paraId="014CF9A2" w14:textId="77777777" w:rsidR="00F2535B" w:rsidRPr="00297222" w:rsidRDefault="00F2535B" w:rsidP="003C0377">
            <w:pPr>
              <w:rPr>
                <w:highlight w:val="yellow"/>
              </w:rPr>
            </w:pPr>
          </w:p>
        </w:tc>
        <w:tc>
          <w:tcPr>
            <w:tcW w:w="1620" w:type="dxa"/>
            <w:noWrap/>
            <w:vAlign w:val="center"/>
          </w:tcPr>
          <w:p w14:paraId="01115B67" w14:textId="77777777" w:rsidR="00F2535B" w:rsidRPr="00297222" w:rsidRDefault="00F2535B" w:rsidP="003C0377">
            <w:pPr>
              <w:rPr>
                <w:highlight w:val="yellow"/>
              </w:rPr>
            </w:pPr>
          </w:p>
        </w:tc>
        <w:tc>
          <w:tcPr>
            <w:tcW w:w="1636" w:type="dxa"/>
            <w:vAlign w:val="center"/>
          </w:tcPr>
          <w:p w14:paraId="11EC1D98" w14:textId="77777777" w:rsidR="00F2535B" w:rsidRPr="00297222" w:rsidRDefault="00F2535B" w:rsidP="003C0377">
            <w:pPr>
              <w:rPr>
                <w:highlight w:val="yellow"/>
              </w:rPr>
            </w:pPr>
          </w:p>
        </w:tc>
        <w:tc>
          <w:tcPr>
            <w:tcW w:w="1048" w:type="dxa"/>
            <w:vAlign w:val="center"/>
          </w:tcPr>
          <w:p w14:paraId="2A37FE69" w14:textId="77777777" w:rsidR="00F2535B" w:rsidRPr="00297222" w:rsidRDefault="00F2535B" w:rsidP="003C0377">
            <w:pPr>
              <w:rPr>
                <w:highlight w:val="yellow"/>
              </w:rPr>
            </w:pPr>
          </w:p>
        </w:tc>
        <w:tc>
          <w:tcPr>
            <w:tcW w:w="1165" w:type="dxa"/>
            <w:vAlign w:val="center"/>
          </w:tcPr>
          <w:p w14:paraId="4127D773" w14:textId="77777777" w:rsidR="00F2535B" w:rsidRPr="00297222" w:rsidRDefault="00F2535B" w:rsidP="003C0377">
            <w:pPr>
              <w:rPr>
                <w:highlight w:val="yellow"/>
              </w:rPr>
            </w:pPr>
          </w:p>
        </w:tc>
        <w:tc>
          <w:tcPr>
            <w:tcW w:w="1559" w:type="dxa"/>
            <w:vAlign w:val="center"/>
          </w:tcPr>
          <w:p w14:paraId="30813C0B" w14:textId="77777777" w:rsidR="00F2535B" w:rsidRPr="001D3F4B" w:rsidRDefault="00F2535B" w:rsidP="003C0377"/>
        </w:tc>
      </w:tr>
      <w:tr w:rsidR="00F2535B" w:rsidRPr="001D3F4B" w14:paraId="170F955F" w14:textId="77777777" w:rsidTr="00887622">
        <w:trPr>
          <w:trHeight w:val="300"/>
          <w:jc w:val="center"/>
        </w:trPr>
        <w:tc>
          <w:tcPr>
            <w:tcW w:w="981" w:type="dxa"/>
            <w:noWrap/>
            <w:vAlign w:val="center"/>
          </w:tcPr>
          <w:p w14:paraId="58FB0351" w14:textId="77777777" w:rsidR="00F2535B" w:rsidRPr="001D3F4B" w:rsidRDefault="00F2535B" w:rsidP="003C0377">
            <w:r w:rsidRPr="001D3F4B">
              <w:t>…</w:t>
            </w:r>
          </w:p>
        </w:tc>
        <w:tc>
          <w:tcPr>
            <w:tcW w:w="1620" w:type="dxa"/>
            <w:noWrap/>
            <w:vAlign w:val="center"/>
          </w:tcPr>
          <w:p w14:paraId="30BB30AA" w14:textId="77777777" w:rsidR="00F2535B" w:rsidRPr="001D3F4B" w:rsidRDefault="00F2535B" w:rsidP="003C0377">
            <w:r w:rsidRPr="001D3F4B">
              <w:t>…</w:t>
            </w:r>
          </w:p>
        </w:tc>
        <w:tc>
          <w:tcPr>
            <w:tcW w:w="1636" w:type="dxa"/>
            <w:vAlign w:val="center"/>
          </w:tcPr>
          <w:p w14:paraId="1846B55D" w14:textId="77777777" w:rsidR="00F2535B" w:rsidRPr="001D3F4B" w:rsidRDefault="00F2535B" w:rsidP="003C0377">
            <w:r w:rsidRPr="001D3F4B">
              <w:t>…</w:t>
            </w:r>
          </w:p>
        </w:tc>
        <w:tc>
          <w:tcPr>
            <w:tcW w:w="1048" w:type="dxa"/>
            <w:vAlign w:val="center"/>
          </w:tcPr>
          <w:p w14:paraId="6BA86ED3" w14:textId="77777777" w:rsidR="00F2535B" w:rsidRPr="001D3F4B" w:rsidRDefault="00F2535B" w:rsidP="003C0377">
            <w:r w:rsidRPr="001D3F4B">
              <w:t>…</w:t>
            </w:r>
          </w:p>
        </w:tc>
        <w:tc>
          <w:tcPr>
            <w:tcW w:w="1165" w:type="dxa"/>
            <w:vAlign w:val="center"/>
          </w:tcPr>
          <w:p w14:paraId="37B07DC7" w14:textId="77777777" w:rsidR="00F2535B" w:rsidRPr="001D3F4B" w:rsidRDefault="00F2535B" w:rsidP="003C0377"/>
        </w:tc>
        <w:tc>
          <w:tcPr>
            <w:tcW w:w="1559" w:type="dxa"/>
            <w:vAlign w:val="center"/>
          </w:tcPr>
          <w:p w14:paraId="08D60F24" w14:textId="77777777" w:rsidR="00F2535B" w:rsidRPr="001D3F4B" w:rsidRDefault="00F2535B" w:rsidP="003C0377"/>
        </w:tc>
      </w:tr>
    </w:tbl>
    <w:p w14:paraId="4BE22751" w14:textId="77777777" w:rsidR="001F7D03" w:rsidRPr="001D3F4B" w:rsidRDefault="003C0377" w:rsidP="003C0377">
      <w:pPr>
        <w:pStyle w:val="Legend"/>
      </w:pPr>
      <w:bookmarkStart w:id="65" w:name="_Toc361242689"/>
      <w:r w:rsidRPr="001D3F4B">
        <w:t xml:space="preserve">Table </w:t>
      </w:r>
      <w:fldSimple w:instr=" SEQ Table \* ARABIC ">
        <w:r w:rsidR="00265E38">
          <w:rPr>
            <w:noProof/>
          </w:rPr>
          <w:t>3</w:t>
        </w:r>
      </w:fldSimple>
      <w:r w:rsidRPr="001D3F4B">
        <w:t xml:space="preserve">: </w:t>
      </w:r>
      <w:r w:rsidR="001F7D03" w:rsidRPr="001D3F4B">
        <w:t xml:space="preserve">Summary of </w:t>
      </w:r>
      <w:r w:rsidR="002545B9">
        <w:t>Demonstration</w:t>
      </w:r>
      <w:r w:rsidR="001F7D03" w:rsidRPr="001D3F4B">
        <w:t xml:space="preserve"> Exercises Results</w:t>
      </w:r>
      <w:bookmarkEnd w:id="65"/>
    </w:p>
    <w:p w14:paraId="3E0B250B" w14:textId="77777777" w:rsidR="001F7D03" w:rsidRDefault="002545B9" w:rsidP="001F7D03">
      <w:pPr>
        <w:pStyle w:val="Guidance"/>
      </w:pPr>
      <w:r>
        <w:t>Demonstration</w:t>
      </w:r>
      <w:r w:rsidR="001F7D03" w:rsidRPr="001D3F4B">
        <w:t xml:space="preserve"> results should be further structured by the author considering the specificities of each phase. As an example, these are areas where results can be structured.</w:t>
      </w:r>
    </w:p>
    <w:p w14:paraId="4C98EFEF" w14:textId="77777777" w:rsidR="005A5807" w:rsidRDefault="005A5807" w:rsidP="001F7D03">
      <w:pPr>
        <w:pStyle w:val="Guidance"/>
      </w:pPr>
    </w:p>
    <w:p w14:paraId="223994F8" w14:textId="77777777" w:rsidR="005A5807" w:rsidRPr="001D3F4B" w:rsidRDefault="005A5807" w:rsidP="005A5807">
      <w:pPr>
        <w:pStyle w:val="Heading2"/>
      </w:pPr>
      <w:bookmarkStart w:id="66" w:name="_Toc370399404"/>
      <w:r w:rsidRPr="001D3F4B">
        <w:t>Choice of metrics and indicators</w:t>
      </w:r>
      <w:bookmarkEnd w:id="66"/>
    </w:p>
    <w:p w14:paraId="1614AC36" w14:textId="77777777" w:rsidR="005A5807" w:rsidRDefault="005A5807" w:rsidP="005A5807">
      <w:pPr>
        <w:pStyle w:val="Guidance"/>
      </w:pPr>
      <w:r w:rsidRPr="001D3F4B">
        <w:t xml:space="preserve">List the used Key Performance Indicators (KPIs) </w:t>
      </w:r>
      <w:r>
        <w:t>and details on the assessment methodologies shall be given in this section</w:t>
      </w:r>
    </w:p>
    <w:p w14:paraId="321F5D59" w14:textId="77777777" w:rsidR="005A5807" w:rsidRDefault="005A5807" w:rsidP="005A5807">
      <w:pPr>
        <w:pStyle w:val="Guidance"/>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1"/>
        <w:gridCol w:w="2044"/>
        <w:gridCol w:w="2282"/>
        <w:gridCol w:w="2429"/>
      </w:tblGrid>
      <w:tr w:rsidR="005A5807" w14:paraId="0206D939" w14:textId="77777777" w:rsidTr="006B420A">
        <w:tc>
          <w:tcPr>
            <w:tcW w:w="2325" w:type="dxa"/>
            <w:shd w:val="clear" w:color="auto" w:fill="auto"/>
          </w:tcPr>
          <w:p w14:paraId="784CEEFA" w14:textId="77777777" w:rsidR="005A5807" w:rsidRDefault="005A5807">
            <w:pPr>
              <w:pStyle w:val="Guidance"/>
            </w:pPr>
            <w:r>
              <w:t>Object</w:t>
            </w:r>
            <w:r w:rsidR="005F497B">
              <w:t>ive</w:t>
            </w:r>
            <w:r>
              <w:t xml:space="preserve"> </w:t>
            </w:r>
            <w:r w:rsidR="005F497B">
              <w:t>ID</w:t>
            </w:r>
          </w:p>
        </w:tc>
        <w:tc>
          <w:tcPr>
            <w:tcW w:w="2088" w:type="dxa"/>
            <w:shd w:val="clear" w:color="auto" w:fill="auto"/>
          </w:tcPr>
          <w:p w14:paraId="3A78F03F" w14:textId="77777777" w:rsidR="005A5807" w:rsidRDefault="005A5807" w:rsidP="006A7A60">
            <w:pPr>
              <w:pStyle w:val="Guidance"/>
            </w:pPr>
            <w:r>
              <w:t>KPA (</w:t>
            </w:r>
            <w:r w:rsidRPr="00FC631B">
              <w:t>key SESAR Programme concepts and technical enablers</w:t>
            </w:r>
            <w:r>
              <w:t>)</w:t>
            </w:r>
          </w:p>
        </w:tc>
        <w:tc>
          <w:tcPr>
            <w:tcW w:w="2347" w:type="dxa"/>
            <w:shd w:val="clear" w:color="auto" w:fill="auto"/>
          </w:tcPr>
          <w:p w14:paraId="4CA56B71" w14:textId="77777777" w:rsidR="005A5807" w:rsidRDefault="005A5807" w:rsidP="006A7A60">
            <w:pPr>
              <w:pStyle w:val="Guidance"/>
            </w:pPr>
            <w:r>
              <w:t xml:space="preserve">Success Criterion / Expected Benefit </w:t>
            </w:r>
          </w:p>
        </w:tc>
        <w:tc>
          <w:tcPr>
            <w:tcW w:w="2482" w:type="dxa"/>
            <w:shd w:val="clear" w:color="auto" w:fill="auto"/>
          </w:tcPr>
          <w:p w14:paraId="01179DA1" w14:textId="77777777" w:rsidR="005A5807" w:rsidRDefault="005A5807" w:rsidP="006A7A60">
            <w:pPr>
              <w:pStyle w:val="Guidance"/>
            </w:pPr>
            <w:r>
              <w:t>Result of the demonstration</w:t>
            </w:r>
          </w:p>
        </w:tc>
      </w:tr>
      <w:tr w:rsidR="005A5807" w14:paraId="3DD927FD" w14:textId="77777777" w:rsidTr="006B420A">
        <w:tc>
          <w:tcPr>
            <w:tcW w:w="2325" w:type="dxa"/>
            <w:shd w:val="clear" w:color="auto" w:fill="auto"/>
          </w:tcPr>
          <w:p w14:paraId="5BC807DE" w14:textId="77777777" w:rsidR="005A5807" w:rsidRDefault="005A5807" w:rsidP="006A7A60">
            <w:pPr>
              <w:pStyle w:val="Guidance"/>
            </w:pPr>
            <w:r>
              <w:t>For ex; OBJ-02.01-001</w:t>
            </w:r>
          </w:p>
        </w:tc>
        <w:tc>
          <w:tcPr>
            <w:tcW w:w="2088" w:type="dxa"/>
            <w:shd w:val="clear" w:color="auto" w:fill="auto"/>
          </w:tcPr>
          <w:p w14:paraId="23E2C2C7" w14:textId="77777777" w:rsidR="005A5807" w:rsidRPr="006B420A" w:rsidRDefault="005A5807" w:rsidP="006A7A60">
            <w:pPr>
              <w:pStyle w:val="Guidance"/>
              <w:rPr>
                <w:color w:val="000000"/>
              </w:rPr>
            </w:pPr>
            <w:r w:rsidRPr="006B420A">
              <w:rPr>
                <w:color w:val="000000"/>
              </w:rPr>
              <w:t>Efficiency</w:t>
            </w:r>
          </w:p>
        </w:tc>
        <w:tc>
          <w:tcPr>
            <w:tcW w:w="2347" w:type="dxa"/>
            <w:shd w:val="clear" w:color="auto" w:fill="auto"/>
          </w:tcPr>
          <w:p w14:paraId="4D56FF78" w14:textId="77777777" w:rsidR="005A5807" w:rsidRDefault="005A5807" w:rsidP="006A7A60">
            <w:pPr>
              <w:pStyle w:val="Guidance"/>
            </w:pPr>
            <w:r w:rsidRPr="006B420A">
              <w:rPr>
                <w:color w:val="000000"/>
              </w:rPr>
              <w:t>&gt;= 1% of fuel saving.</w:t>
            </w:r>
          </w:p>
        </w:tc>
        <w:tc>
          <w:tcPr>
            <w:tcW w:w="2482" w:type="dxa"/>
            <w:shd w:val="clear" w:color="auto" w:fill="auto"/>
          </w:tcPr>
          <w:p w14:paraId="1D937AC2" w14:textId="77777777" w:rsidR="005A5807" w:rsidRDefault="005A5807" w:rsidP="006A7A60">
            <w:pPr>
              <w:pStyle w:val="Guidance"/>
            </w:pPr>
            <w:r>
              <w:t>1.2 % fuel saving.</w:t>
            </w:r>
          </w:p>
        </w:tc>
      </w:tr>
      <w:tr w:rsidR="005A5807" w14:paraId="4E47FF9D" w14:textId="77777777" w:rsidTr="006B420A">
        <w:tc>
          <w:tcPr>
            <w:tcW w:w="2325" w:type="dxa"/>
            <w:shd w:val="clear" w:color="auto" w:fill="auto"/>
          </w:tcPr>
          <w:p w14:paraId="4EDFE1A3" w14:textId="77777777" w:rsidR="005A5807" w:rsidRDefault="005A5807" w:rsidP="006A7A60">
            <w:pPr>
              <w:pStyle w:val="Guidance"/>
            </w:pPr>
          </w:p>
        </w:tc>
        <w:tc>
          <w:tcPr>
            <w:tcW w:w="2088" w:type="dxa"/>
            <w:shd w:val="clear" w:color="auto" w:fill="auto"/>
          </w:tcPr>
          <w:p w14:paraId="7DE0040D" w14:textId="77777777" w:rsidR="005A5807" w:rsidRDefault="005A5807" w:rsidP="006A7A60">
            <w:pPr>
              <w:pStyle w:val="Guidance"/>
            </w:pPr>
          </w:p>
        </w:tc>
        <w:tc>
          <w:tcPr>
            <w:tcW w:w="2347" w:type="dxa"/>
            <w:shd w:val="clear" w:color="auto" w:fill="auto"/>
          </w:tcPr>
          <w:p w14:paraId="16085EC3" w14:textId="77777777" w:rsidR="005A5807" w:rsidRDefault="005A5807" w:rsidP="006A7A60">
            <w:pPr>
              <w:pStyle w:val="Guidance"/>
            </w:pPr>
          </w:p>
        </w:tc>
        <w:tc>
          <w:tcPr>
            <w:tcW w:w="2482" w:type="dxa"/>
            <w:shd w:val="clear" w:color="auto" w:fill="auto"/>
          </w:tcPr>
          <w:p w14:paraId="5A281204" w14:textId="77777777" w:rsidR="005A5807" w:rsidRDefault="005A5807" w:rsidP="006A7A60">
            <w:pPr>
              <w:pStyle w:val="Guidance"/>
            </w:pPr>
          </w:p>
        </w:tc>
      </w:tr>
    </w:tbl>
    <w:p w14:paraId="3B2613E9" w14:textId="77777777" w:rsidR="005A5807" w:rsidRPr="001D3F4B" w:rsidRDefault="005A5807" w:rsidP="005A5807">
      <w:pPr>
        <w:pStyle w:val="Legend"/>
      </w:pPr>
      <w:r w:rsidRPr="001D3F4B">
        <w:t xml:space="preserve">Table </w:t>
      </w:r>
      <w:r>
        <w:t>3</w:t>
      </w:r>
      <w:r w:rsidRPr="001D3F4B">
        <w:t xml:space="preserve">: </w:t>
      </w:r>
      <w:r>
        <w:t>Summary of metrics and indicators</w:t>
      </w:r>
    </w:p>
    <w:p w14:paraId="3ED69E5F" w14:textId="77777777" w:rsidR="005A5807" w:rsidRPr="005D7F5E" w:rsidRDefault="005A5807" w:rsidP="005A5807">
      <w:pPr>
        <w:pStyle w:val="BodyText"/>
      </w:pPr>
    </w:p>
    <w:p w14:paraId="4A867C5A" w14:textId="77777777" w:rsidR="005A5807" w:rsidRPr="00EB09F6" w:rsidRDefault="005A5807" w:rsidP="005A5807">
      <w:pPr>
        <w:pStyle w:val="Heading2"/>
      </w:pPr>
      <w:bookmarkStart w:id="67" w:name="_Toc370399405"/>
      <w:r w:rsidRPr="00EB09F6">
        <w:t>Summary of Assumptions</w:t>
      </w:r>
      <w:bookmarkEnd w:id="67"/>
    </w:p>
    <w:p w14:paraId="245D5A5F" w14:textId="77777777" w:rsidR="005A5807" w:rsidRPr="001D3F4B" w:rsidRDefault="005A5807" w:rsidP="005A5807">
      <w:pPr>
        <w:pStyle w:val="Guidance"/>
      </w:pPr>
      <w:r>
        <w:t xml:space="preserve">If there are some issues to be reported according to the assumptions defined in the Demo Plan, they shall define here. Any additional issue also needs to be defined here. </w:t>
      </w:r>
    </w:p>
    <w:p w14:paraId="2C60A18A" w14:textId="77777777" w:rsidR="005A5807" w:rsidRPr="001D3F4B" w:rsidRDefault="005A5807" w:rsidP="005A5807">
      <w:pPr>
        <w:pStyle w:val="Guidance"/>
      </w:pPr>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34"/>
        <w:gridCol w:w="835"/>
        <w:gridCol w:w="834"/>
        <w:gridCol w:w="835"/>
        <w:gridCol w:w="834"/>
        <w:gridCol w:w="835"/>
        <w:gridCol w:w="834"/>
        <w:gridCol w:w="835"/>
        <w:gridCol w:w="834"/>
        <w:gridCol w:w="835"/>
        <w:gridCol w:w="835"/>
      </w:tblGrid>
      <w:tr w:rsidR="005A5807" w:rsidRPr="001D3F4B" w14:paraId="4717C77E" w14:textId="77777777" w:rsidTr="006A7A60">
        <w:trPr>
          <w:cantSplit/>
          <w:trHeight w:val="1640"/>
          <w:jc w:val="center"/>
        </w:trPr>
        <w:tc>
          <w:tcPr>
            <w:tcW w:w="834" w:type="dxa"/>
            <w:shd w:val="clear" w:color="auto" w:fill="C0C0C0"/>
            <w:textDirection w:val="btLr"/>
          </w:tcPr>
          <w:p w14:paraId="1221F95C" w14:textId="77777777" w:rsidR="005A5807" w:rsidRPr="001D3F4B" w:rsidRDefault="005A5807" w:rsidP="006A7A60">
            <w:pPr>
              <w:pStyle w:val="TableTitle"/>
            </w:pPr>
            <w:r w:rsidRPr="001D3F4B">
              <w:lastRenderedPageBreak/>
              <w:t>Identifier</w:t>
            </w:r>
          </w:p>
        </w:tc>
        <w:tc>
          <w:tcPr>
            <w:tcW w:w="835" w:type="dxa"/>
            <w:shd w:val="clear" w:color="auto" w:fill="C0C0C0"/>
            <w:textDirection w:val="btLr"/>
          </w:tcPr>
          <w:p w14:paraId="3C680A2D" w14:textId="77777777" w:rsidR="005A5807" w:rsidRPr="001D3F4B" w:rsidRDefault="005A5807" w:rsidP="006A7A60">
            <w:pPr>
              <w:pStyle w:val="TableTitle"/>
            </w:pPr>
            <w:r w:rsidRPr="001D3F4B">
              <w:t>Title</w:t>
            </w:r>
          </w:p>
        </w:tc>
        <w:tc>
          <w:tcPr>
            <w:tcW w:w="834" w:type="dxa"/>
            <w:shd w:val="clear" w:color="auto" w:fill="C0C0C0"/>
            <w:textDirection w:val="btLr"/>
          </w:tcPr>
          <w:p w14:paraId="7E5B2C52" w14:textId="77777777" w:rsidR="005A5807" w:rsidRPr="001D3F4B" w:rsidRDefault="005A5807" w:rsidP="006A7A60">
            <w:pPr>
              <w:pStyle w:val="TableTitle"/>
            </w:pPr>
            <w:r w:rsidRPr="001D3F4B">
              <w:t>Type of Assumption</w:t>
            </w:r>
          </w:p>
        </w:tc>
        <w:tc>
          <w:tcPr>
            <w:tcW w:w="835" w:type="dxa"/>
            <w:shd w:val="clear" w:color="auto" w:fill="C0C0C0"/>
            <w:textDirection w:val="btLr"/>
          </w:tcPr>
          <w:p w14:paraId="0AC04D0A" w14:textId="77777777" w:rsidR="005A5807" w:rsidRPr="001D3F4B" w:rsidRDefault="005A5807" w:rsidP="006A7A60">
            <w:pPr>
              <w:pStyle w:val="TableTitle"/>
            </w:pPr>
            <w:r w:rsidRPr="001D3F4B">
              <w:t>Description</w:t>
            </w:r>
          </w:p>
        </w:tc>
        <w:tc>
          <w:tcPr>
            <w:tcW w:w="834" w:type="dxa"/>
            <w:shd w:val="clear" w:color="auto" w:fill="C0C0C0"/>
            <w:textDirection w:val="btLr"/>
          </w:tcPr>
          <w:p w14:paraId="0E5826DE" w14:textId="77777777" w:rsidR="005A5807" w:rsidRPr="001D3F4B" w:rsidRDefault="005A5807" w:rsidP="006A7A60">
            <w:pPr>
              <w:pStyle w:val="TableTitle"/>
            </w:pPr>
            <w:r w:rsidRPr="001D3F4B">
              <w:t>Justification</w:t>
            </w:r>
          </w:p>
        </w:tc>
        <w:tc>
          <w:tcPr>
            <w:tcW w:w="835" w:type="dxa"/>
            <w:shd w:val="clear" w:color="auto" w:fill="C0C0C0"/>
            <w:textDirection w:val="btLr"/>
          </w:tcPr>
          <w:p w14:paraId="66D7C8E5" w14:textId="77777777" w:rsidR="005A5807" w:rsidRPr="001D3F4B" w:rsidRDefault="005A5807" w:rsidP="006A7A60">
            <w:pPr>
              <w:pStyle w:val="TableTitle"/>
            </w:pPr>
            <w:r w:rsidRPr="001D3F4B">
              <w:t>Flight Phase</w:t>
            </w:r>
          </w:p>
        </w:tc>
        <w:tc>
          <w:tcPr>
            <w:tcW w:w="834" w:type="dxa"/>
            <w:shd w:val="clear" w:color="auto" w:fill="C0C0C0"/>
            <w:textDirection w:val="btLr"/>
          </w:tcPr>
          <w:p w14:paraId="7F42E682" w14:textId="77777777" w:rsidR="005A5807" w:rsidRPr="001D3F4B" w:rsidRDefault="005A5807" w:rsidP="006A7A60">
            <w:pPr>
              <w:pStyle w:val="TableTitle"/>
            </w:pPr>
            <w:r w:rsidRPr="001D3F4B">
              <w:t>KPA Impacted</w:t>
            </w:r>
          </w:p>
        </w:tc>
        <w:tc>
          <w:tcPr>
            <w:tcW w:w="835" w:type="dxa"/>
            <w:shd w:val="clear" w:color="auto" w:fill="C0C0C0"/>
            <w:textDirection w:val="btLr"/>
          </w:tcPr>
          <w:p w14:paraId="449209F4" w14:textId="77777777" w:rsidR="005A5807" w:rsidRPr="001D3F4B" w:rsidRDefault="005A5807" w:rsidP="006A7A60">
            <w:pPr>
              <w:pStyle w:val="TableTitle"/>
            </w:pPr>
            <w:r w:rsidRPr="001D3F4B">
              <w:t>Source</w:t>
            </w:r>
          </w:p>
        </w:tc>
        <w:tc>
          <w:tcPr>
            <w:tcW w:w="834" w:type="dxa"/>
            <w:shd w:val="clear" w:color="auto" w:fill="C0C0C0"/>
            <w:textDirection w:val="btLr"/>
          </w:tcPr>
          <w:p w14:paraId="3194B1E1" w14:textId="77777777" w:rsidR="005A5807" w:rsidRPr="001D3F4B" w:rsidRDefault="005A5807" w:rsidP="006A7A60">
            <w:pPr>
              <w:pStyle w:val="TableTitle"/>
            </w:pPr>
            <w:r w:rsidRPr="001D3F4B">
              <w:t>Value(s)</w:t>
            </w:r>
          </w:p>
        </w:tc>
        <w:tc>
          <w:tcPr>
            <w:tcW w:w="835" w:type="dxa"/>
            <w:shd w:val="clear" w:color="auto" w:fill="C0C0C0"/>
            <w:textDirection w:val="btLr"/>
          </w:tcPr>
          <w:p w14:paraId="3078CF38" w14:textId="77777777" w:rsidR="005A5807" w:rsidRPr="001D3F4B" w:rsidRDefault="005A5807" w:rsidP="006A7A60">
            <w:pPr>
              <w:pStyle w:val="TableTitle"/>
            </w:pPr>
            <w:r w:rsidRPr="001D3F4B">
              <w:t>Owner</w:t>
            </w:r>
          </w:p>
        </w:tc>
        <w:tc>
          <w:tcPr>
            <w:tcW w:w="835" w:type="dxa"/>
            <w:shd w:val="clear" w:color="auto" w:fill="C0C0C0"/>
            <w:textDirection w:val="btLr"/>
          </w:tcPr>
          <w:p w14:paraId="25B25FF4" w14:textId="77777777" w:rsidR="005A5807" w:rsidRPr="001D3F4B" w:rsidRDefault="005A5807" w:rsidP="006A7A60">
            <w:pPr>
              <w:pStyle w:val="TableTitle"/>
            </w:pPr>
            <w:r w:rsidRPr="001D3F4B">
              <w:t>Impact on Assessment</w:t>
            </w:r>
          </w:p>
        </w:tc>
      </w:tr>
      <w:tr w:rsidR="005A5807" w:rsidRPr="001D3F4B" w14:paraId="5B5A0A0A" w14:textId="77777777" w:rsidTr="006A7A60">
        <w:trPr>
          <w:jc w:val="center"/>
        </w:trPr>
        <w:tc>
          <w:tcPr>
            <w:tcW w:w="834" w:type="dxa"/>
          </w:tcPr>
          <w:p w14:paraId="764CFAEC" w14:textId="77777777" w:rsidR="005A5807" w:rsidRPr="001D3F4B" w:rsidRDefault="005A5807" w:rsidP="006A7A60"/>
        </w:tc>
        <w:tc>
          <w:tcPr>
            <w:tcW w:w="835" w:type="dxa"/>
          </w:tcPr>
          <w:p w14:paraId="02431AE3" w14:textId="77777777" w:rsidR="005A5807" w:rsidRPr="001D3F4B" w:rsidRDefault="005A5807" w:rsidP="006A7A60"/>
        </w:tc>
        <w:tc>
          <w:tcPr>
            <w:tcW w:w="834" w:type="dxa"/>
          </w:tcPr>
          <w:p w14:paraId="636B2059" w14:textId="77777777" w:rsidR="005A5807" w:rsidRPr="001D3F4B" w:rsidRDefault="005A5807" w:rsidP="006A7A60"/>
        </w:tc>
        <w:tc>
          <w:tcPr>
            <w:tcW w:w="835" w:type="dxa"/>
          </w:tcPr>
          <w:p w14:paraId="1FC4E4C8" w14:textId="77777777" w:rsidR="005A5807" w:rsidRPr="001D3F4B" w:rsidRDefault="005A5807" w:rsidP="006A7A60"/>
        </w:tc>
        <w:tc>
          <w:tcPr>
            <w:tcW w:w="834" w:type="dxa"/>
          </w:tcPr>
          <w:p w14:paraId="5F898D18" w14:textId="77777777" w:rsidR="005A5807" w:rsidRPr="001D3F4B" w:rsidRDefault="005A5807" w:rsidP="006A7A60"/>
        </w:tc>
        <w:tc>
          <w:tcPr>
            <w:tcW w:w="835" w:type="dxa"/>
          </w:tcPr>
          <w:p w14:paraId="3AF6B3A7" w14:textId="77777777" w:rsidR="005A5807" w:rsidRPr="001D3F4B" w:rsidRDefault="005A5807" w:rsidP="006A7A60"/>
        </w:tc>
        <w:tc>
          <w:tcPr>
            <w:tcW w:w="834" w:type="dxa"/>
          </w:tcPr>
          <w:p w14:paraId="2556D0A8" w14:textId="77777777" w:rsidR="005A5807" w:rsidRPr="001D3F4B" w:rsidRDefault="005A5807" w:rsidP="006A7A60"/>
        </w:tc>
        <w:tc>
          <w:tcPr>
            <w:tcW w:w="835" w:type="dxa"/>
          </w:tcPr>
          <w:p w14:paraId="0E8F7F59" w14:textId="77777777" w:rsidR="005A5807" w:rsidRPr="001D3F4B" w:rsidRDefault="005A5807" w:rsidP="006A7A60"/>
        </w:tc>
        <w:tc>
          <w:tcPr>
            <w:tcW w:w="834" w:type="dxa"/>
          </w:tcPr>
          <w:p w14:paraId="3215234B" w14:textId="77777777" w:rsidR="005A5807" w:rsidRPr="001D3F4B" w:rsidRDefault="005A5807" w:rsidP="006A7A60"/>
        </w:tc>
        <w:tc>
          <w:tcPr>
            <w:tcW w:w="835" w:type="dxa"/>
          </w:tcPr>
          <w:p w14:paraId="6FF7C34B" w14:textId="77777777" w:rsidR="005A5807" w:rsidRPr="001D3F4B" w:rsidRDefault="005A5807" w:rsidP="006A7A60"/>
        </w:tc>
        <w:tc>
          <w:tcPr>
            <w:tcW w:w="835" w:type="dxa"/>
          </w:tcPr>
          <w:p w14:paraId="0F0C064A" w14:textId="77777777" w:rsidR="005A5807" w:rsidRPr="001D3F4B" w:rsidRDefault="005A5807" w:rsidP="006A7A60"/>
        </w:tc>
      </w:tr>
      <w:tr w:rsidR="005A5807" w:rsidRPr="001D3F4B" w14:paraId="7BD819CA" w14:textId="77777777" w:rsidTr="006A7A60">
        <w:trPr>
          <w:jc w:val="center"/>
        </w:trPr>
        <w:tc>
          <w:tcPr>
            <w:tcW w:w="834" w:type="dxa"/>
          </w:tcPr>
          <w:p w14:paraId="28401493" w14:textId="77777777" w:rsidR="005A5807" w:rsidRPr="001D3F4B" w:rsidRDefault="005A5807" w:rsidP="006A7A60"/>
        </w:tc>
        <w:tc>
          <w:tcPr>
            <w:tcW w:w="835" w:type="dxa"/>
          </w:tcPr>
          <w:p w14:paraId="3D62174E" w14:textId="77777777" w:rsidR="005A5807" w:rsidRPr="001D3F4B" w:rsidRDefault="005A5807" w:rsidP="006A7A60"/>
        </w:tc>
        <w:tc>
          <w:tcPr>
            <w:tcW w:w="834" w:type="dxa"/>
          </w:tcPr>
          <w:p w14:paraId="7724E53F" w14:textId="77777777" w:rsidR="005A5807" w:rsidRPr="001D3F4B" w:rsidRDefault="005A5807" w:rsidP="006A7A60"/>
        </w:tc>
        <w:tc>
          <w:tcPr>
            <w:tcW w:w="835" w:type="dxa"/>
          </w:tcPr>
          <w:p w14:paraId="5D7BA0E4" w14:textId="77777777" w:rsidR="005A5807" w:rsidRPr="001D3F4B" w:rsidRDefault="005A5807" w:rsidP="006A7A60"/>
        </w:tc>
        <w:tc>
          <w:tcPr>
            <w:tcW w:w="834" w:type="dxa"/>
          </w:tcPr>
          <w:p w14:paraId="6AD8202B" w14:textId="77777777" w:rsidR="005A5807" w:rsidRPr="001D3F4B" w:rsidRDefault="005A5807" w:rsidP="006A7A60"/>
        </w:tc>
        <w:tc>
          <w:tcPr>
            <w:tcW w:w="835" w:type="dxa"/>
          </w:tcPr>
          <w:p w14:paraId="00570D8F" w14:textId="77777777" w:rsidR="005A5807" w:rsidRPr="001D3F4B" w:rsidRDefault="005A5807" w:rsidP="006A7A60"/>
        </w:tc>
        <w:tc>
          <w:tcPr>
            <w:tcW w:w="834" w:type="dxa"/>
          </w:tcPr>
          <w:p w14:paraId="26AFC4D9" w14:textId="77777777" w:rsidR="005A5807" w:rsidRPr="001D3F4B" w:rsidRDefault="005A5807" w:rsidP="006A7A60"/>
        </w:tc>
        <w:tc>
          <w:tcPr>
            <w:tcW w:w="835" w:type="dxa"/>
          </w:tcPr>
          <w:p w14:paraId="401F7E84" w14:textId="77777777" w:rsidR="005A5807" w:rsidRPr="001D3F4B" w:rsidRDefault="005A5807" w:rsidP="006A7A60"/>
        </w:tc>
        <w:tc>
          <w:tcPr>
            <w:tcW w:w="834" w:type="dxa"/>
          </w:tcPr>
          <w:p w14:paraId="13457356" w14:textId="77777777" w:rsidR="005A5807" w:rsidRPr="001D3F4B" w:rsidRDefault="005A5807" w:rsidP="006A7A60"/>
        </w:tc>
        <w:tc>
          <w:tcPr>
            <w:tcW w:w="835" w:type="dxa"/>
          </w:tcPr>
          <w:p w14:paraId="6A665480" w14:textId="77777777" w:rsidR="005A5807" w:rsidRPr="001D3F4B" w:rsidRDefault="005A5807" w:rsidP="006A7A60"/>
        </w:tc>
        <w:tc>
          <w:tcPr>
            <w:tcW w:w="835" w:type="dxa"/>
          </w:tcPr>
          <w:p w14:paraId="72C49D6B" w14:textId="77777777" w:rsidR="005A5807" w:rsidRPr="001D3F4B" w:rsidRDefault="005A5807" w:rsidP="006A7A60"/>
        </w:tc>
      </w:tr>
    </w:tbl>
    <w:p w14:paraId="2C624768" w14:textId="77777777" w:rsidR="005A5807" w:rsidRDefault="005A5807" w:rsidP="005A5807">
      <w:pPr>
        <w:pStyle w:val="Legend"/>
      </w:pPr>
      <w:r w:rsidRPr="001D3F4B">
        <w:t xml:space="preserve">Table </w:t>
      </w:r>
      <w:fldSimple w:instr=" SEQ Table \* ARABIC ">
        <w:r w:rsidR="00265E38">
          <w:rPr>
            <w:noProof/>
          </w:rPr>
          <w:t>4</w:t>
        </w:r>
      </w:fldSimple>
      <w:r w:rsidRPr="001D3F4B">
        <w:t xml:space="preserve">: </w:t>
      </w:r>
      <w:r>
        <w:t>Demonstration</w:t>
      </w:r>
      <w:r w:rsidRPr="001D3F4B">
        <w:t xml:space="preserve"> Assumptions</w:t>
      </w:r>
    </w:p>
    <w:p w14:paraId="515A1F58" w14:textId="77777777" w:rsidR="005A5807" w:rsidRPr="001D3F4B" w:rsidRDefault="005A5807" w:rsidP="005A5807">
      <w:pPr>
        <w:pStyle w:val="Legend"/>
      </w:pPr>
    </w:p>
    <w:p w14:paraId="09716683" w14:textId="77777777" w:rsidR="005A5807" w:rsidRDefault="005A5807" w:rsidP="001F7D03">
      <w:pPr>
        <w:pStyle w:val="Guidance"/>
      </w:pPr>
    </w:p>
    <w:p w14:paraId="5E766683" w14:textId="77777777" w:rsidR="005A5807" w:rsidRPr="001D3F4B" w:rsidRDefault="005A5807" w:rsidP="001F7D03">
      <w:pPr>
        <w:pStyle w:val="Guidance"/>
      </w:pPr>
    </w:p>
    <w:p w14:paraId="7F478EE5" w14:textId="77777777" w:rsidR="001F7D03" w:rsidRPr="001D3F4B" w:rsidRDefault="001F7D03" w:rsidP="007236D4">
      <w:pPr>
        <w:pStyle w:val="Heading3"/>
      </w:pPr>
      <w:bookmarkStart w:id="68" w:name="_Toc368392415"/>
      <w:bookmarkStart w:id="69" w:name="_Toc370399406"/>
      <w:r w:rsidRPr="001D3F4B">
        <w:t>Results per KPA</w:t>
      </w:r>
      <w:bookmarkEnd w:id="68"/>
      <w:bookmarkEnd w:id="69"/>
    </w:p>
    <w:p w14:paraId="7741E930" w14:textId="77777777" w:rsidR="001F7D03" w:rsidRDefault="002545B9" w:rsidP="001F7D03">
      <w:pPr>
        <w:pStyle w:val="Guidance"/>
      </w:pPr>
      <w:r>
        <w:t>Demonstration</w:t>
      </w:r>
      <w:r w:rsidR="001F7D03" w:rsidRPr="001D3F4B">
        <w:t xml:space="preserve"> results per KPA: Capacity, efficiency, predictability, safety, security ...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4"/>
        <w:gridCol w:w="2269"/>
        <w:gridCol w:w="2265"/>
        <w:gridCol w:w="2438"/>
      </w:tblGrid>
      <w:tr w:rsidR="00436001" w14:paraId="6A76C6D5" w14:textId="77777777" w:rsidTr="006B420A">
        <w:tc>
          <w:tcPr>
            <w:tcW w:w="2096" w:type="dxa"/>
            <w:shd w:val="clear" w:color="auto" w:fill="auto"/>
          </w:tcPr>
          <w:p w14:paraId="369BDC56" w14:textId="77777777" w:rsidR="00436001" w:rsidRDefault="00436001" w:rsidP="002A37EE">
            <w:pPr>
              <w:pStyle w:val="Guidance"/>
            </w:pPr>
            <w:r>
              <w:t xml:space="preserve">Exercise </w:t>
            </w:r>
          </w:p>
        </w:tc>
        <w:tc>
          <w:tcPr>
            <w:tcW w:w="2331" w:type="dxa"/>
            <w:shd w:val="clear" w:color="auto" w:fill="auto"/>
          </w:tcPr>
          <w:p w14:paraId="14609980" w14:textId="77777777" w:rsidR="00436001" w:rsidRDefault="00436001" w:rsidP="002A37EE">
            <w:pPr>
              <w:pStyle w:val="Guidance"/>
            </w:pPr>
            <w:r>
              <w:t>Object Identifier</w:t>
            </w:r>
          </w:p>
        </w:tc>
        <w:tc>
          <w:tcPr>
            <w:tcW w:w="2328" w:type="dxa"/>
            <w:shd w:val="clear" w:color="auto" w:fill="auto"/>
          </w:tcPr>
          <w:p w14:paraId="58ED7733" w14:textId="77777777" w:rsidR="00436001" w:rsidRDefault="00436001" w:rsidP="002A37EE">
            <w:pPr>
              <w:pStyle w:val="Guidance"/>
            </w:pPr>
            <w:r>
              <w:t xml:space="preserve">Success Criterion </w:t>
            </w:r>
          </w:p>
        </w:tc>
        <w:tc>
          <w:tcPr>
            <w:tcW w:w="2487" w:type="dxa"/>
            <w:shd w:val="clear" w:color="auto" w:fill="auto"/>
          </w:tcPr>
          <w:p w14:paraId="2902C61B" w14:textId="77777777" w:rsidR="00436001" w:rsidRDefault="00436001" w:rsidP="002A37EE">
            <w:pPr>
              <w:pStyle w:val="Guidance"/>
            </w:pPr>
            <w:r>
              <w:t xml:space="preserve">Result of the </w:t>
            </w:r>
            <w:r w:rsidR="00FB4996">
              <w:t>demonstration</w:t>
            </w:r>
          </w:p>
        </w:tc>
      </w:tr>
      <w:tr w:rsidR="00436001" w14:paraId="55511CAF" w14:textId="77777777" w:rsidTr="006B420A">
        <w:tc>
          <w:tcPr>
            <w:tcW w:w="2096" w:type="dxa"/>
            <w:shd w:val="clear" w:color="auto" w:fill="auto"/>
          </w:tcPr>
          <w:p w14:paraId="69B6CF17" w14:textId="77777777" w:rsidR="00436001" w:rsidRDefault="00436001" w:rsidP="002A37EE">
            <w:pPr>
              <w:pStyle w:val="Guidance"/>
            </w:pPr>
            <w:r>
              <w:t>For ex; EXE-02-01-001</w:t>
            </w:r>
          </w:p>
        </w:tc>
        <w:tc>
          <w:tcPr>
            <w:tcW w:w="2331" w:type="dxa"/>
            <w:shd w:val="clear" w:color="auto" w:fill="auto"/>
          </w:tcPr>
          <w:p w14:paraId="25338CE9" w14:textId="77777777" w:rsidR="00436001" w:rsidRDefault="00436001" w:rsidP="002A37EE">
            <w:pPr>
              <w:pStyle w:val="Guidance"/>
            </w:pPr>
            <w:r>
              <w:t>OBJ-02.01-001</w:t>
            </w:r>
          </w:p>
        </w:tc>
        <w:tc>
          <w:tcPr>
            <w:tcW w:w="2328" w:type="dxa"/>
            <w:shd w:val="clear" w:color="auto" w:fill="auto"/>
          </w:tcPr>
          <w:p w14:paraId="45B17B2B" w14:textId="77777777" w:rsidR="00436001" w:rsidRDefault="00436001" w:rsidP="002A37EE">
            <w:pPr>
              <w:pStyle w:val="Guidance"/>
            </w:pPr>
            <w:r w:rsidRPr="006B420A">
              <w:rPr>
                <w:color w:val="000000"/>
              </w:rPr>
              <w:t>&gt;= 1% of fuel saving.</w:t>
            </w:r>
          </w:p>
        </w:tc>
        <w:tc>
          <w:tcPr>
            <w:tcW w:w="2487" w:type="dxa"/>
            <w:shd w:val="clear" w:color="auto" w:fill="auto"/>
          </w:tcPr>
          <w:p w14:paraId="44CF071F" w14:textId="77777777" w:rsidR="00436001" w:rsidRDefault="00436001" w:rsidP="002A37EE">
            <w:pPr>
              <w:pStyle w:val="Guidance"/>
            </w:pPr>
            <w:r>
              <w:t>1.2 % fuel saving.</w:t>
            </w:r>
          </w:p>
        </w:tc>
      </w:tr>
      <w:tr w:rsidR="00436001" w14:paraId="778A37DF" w14:textId="77777777" w:rsidTr="006B420A">
        <w:tc>
          <w:tcPr>
            <w:tcW w:w="2096" w:type="dxa"/>
            <w:shd w:val="clear" w:color="auto" w:fill="auto"/>
          </w:tcPr>
          <w:p w14:paraId="23C6390C" w14:textId="77777777" w:rsidR="00436001" w:rsidRDefault="00436001" w:rsidP="002A37EE">
            <w:pPr>
              <w:pStyle w:val="Guidance"/>
            </w:pPr>
          </w:p>
        </w:tc>
        <w:tc>
          <w:tcPr>
            <w:tcW w:w="2331" w:type="dxa"/>
            <w:shd w:val="clear" w:color="auto" w:fill="auto"/>
          </w:tcPr>
          <w:p w14:paraId="0687422D" w14:textId="77777777" w:rsidR="00436001" w:rsidRDefault="00436001" w:rsidP="002A37EE">
            <w:pPr>
              <w:pStyle w:val="Guidance"/>
            </w:pPr>
          </w:p>
        </w:tc>
        <w:tc>
          <w:tcPr>
            <w:tcW w:w="2328" w:type="dxa"/>
            <w:shd w:val="clear" w:color="auto" w:fill="auto"/>
          </w:tcPr>
          <w:p w14:paraId="0E027066" w14:textId="77777777" w:rsidR="00436001" w:rsidRDefault="00436001" w:rsidP="002A37EE">
            <w:pPr>
              <w:pStyle w:val="Guidance"/>
            </w:pPr>
          </w:p>
        </w:tc>
        <w:tc>
          <w:tcPr>
            <w:tcW w:w="2487" w:type="dxa"/>
            <w:shd w:val="clear" w:color="auto" w:fill="auto"/>
          </w:tcPr>
          <w:p w14:paraId="0E9EA770" w14:textId="77777777" w:rsidR="00436001" w:rsidRDefault="00436001" w:rsidP="002A37EE">
            <w:pPr>
              <w:pStyle w:val="Guidance"/>
            </w:pPr>
          </w:p>
        </w:tc>
      </w:tr>
    </w:tbl>
    <w:p w14:paraId="0C8E4B18" w14:textId="77777777" w:rsidR="00436001" w:rsidRDefault="00436001" w:rsidP="001F7D03">
      <w:pPr>
        <w:pStyle w:val="Guidance"/>
      </w:pPr>
    </w:p>
    <w:p w14:paraId="49E38C8B" w14:textId="77777777" w:rsidR="00C503A4" w:rsidRDefault="00C503A4" w:rsidP="00C503A4">
      <w:pPr>
        <w:pStyle w:val="Heading3"/>
      </w:pPr>
      <w:bookmarkStart w:id="70" w:name="_Toc368392416"/>
      <w:bookmarkStart w:id="71" w:name="_Toc370399407"/>
      <w:r>
        <w:t>Impact on Safety</w:t>
      </w:r>
      <w:r w:rsidR="00615557">
        <w:t xml:space="preserve">, Capacity </w:t>
      </w:r>
      <w:r>
        <w:t>and Human Factors</w:t>
      </w:r>
      <w:bookmarkEnd w:id="70"/>
      <w:bookmarkEnd w:id="71"/>
    </w:p>
    <w:p w14:paraId="39938C82" w14:textId="77777777" w:rsidR="00C503A4" w:rsidRPr="00C503A4" w:rsidRDefault="00AE5494" w:rsidP="00115A64">
      <w:pPr>
        <w:pStyle w:val="Guidance"/>
        <w:rPr>
          <w:lang w:eastAsia="en-US"/>
        </w:rPr>
      </w:pPr>
      <w:r>
        <w:rPr>
          <w:lang w:eastAsia="en-US"/>
        </w:rPr>
        <w:t xml:space="preserve">If applicable </w:t>
      </w:r>
      <w:r w:rsidR="00115A64">
        <w:rPr>
          <w:lang w:eastAsia="en-US"/>
        </w:rPr>
        <w:t>Impact on safety and human factors of the demonstration activity outputs shall be defined here</w:t>
      </w:r>
    </w:p>
    <w:p w14:paraId="6C823329" w14:textId="77777777" w:rsidR="00C503A4" w:rsidRPr="001D3F4B" w:rsidRDefault="00C503A4" w:rsidP="001F7D03">
      <w:pPr>
        <w:pStyle w:val="Guidance"/>
      </w:pPr>
    </w:p>
    <w:p w14:paraId="59F1A73A" w14:textId="77777777" w:rsidR="002835F5" w:rsidRDefault="002835F5" w:rsidP="007236D4">
      <w:pPr>
        <w:pStyle w:val="Heading3"/>
      </w:pPr>
      <w:bookmarkStart w:id="72" w:name="_Toc370399408"/>
      <w:r>
        <w:t>Description of assessment methodology</w:t>
      </w:r>
      <w:bookmarkEnd w:id="72"/>
      <w:r>
        <w:t xml:space="preserve"> </w:t>
      </w:r>
    </w:p>
    <w:p w14:paraId="26A93550" w14:textId="77777777" w:rsidR="00F175BA" w:rsidRPr="00887622" w:rsidRDefault="00615557" w:rsidP="00887622">
      <w:pPr>
        <w:pStyle w:val="Guidance"/>
        <w:rPr>
          <w:lang w:eastAsia="en-US"/>
        </w:rPr>
      </w:pPr>
      <w:r>
        <w:rPr>
          <w:lang w:eastAsia="en-US"/>
        </w:rPr>
        <w:t>Describe the assessment methodology - Please indicate here if you had any assistance from WP16</w:t>
      </w:r>
    </w:p>
    <w:p w14:paraId="446EFE5A" w14:textId="77777777" w:rsidR="001F7D03" w:rsidRPr="001D3F4B" w:rsidRDefault="001F7D03" w:rsidP="007236D4">
      <w:pPr>
        <w:pStyle w:val="Heading3"/>
      </w:pPr>
      <w:bookmarkStart w:id="73" w:name="_Toc370399409"/>
      <w:r w:rsidRPr="001D3F4B">
        <w:t>Results impacting regulation and standardisation initiatives</w:t>
      </w:r>
      <w:bookmarkEnd w:id="73"/>
    </w:p>
    <w:p w14:paraId="712096B0" w14:textId="77777777" w:rsidR="00002913" w:rsidRPr="001D3F4B" w:rsidRDefault="00615557" w:rsidP="00B35ED7">
      <w:pPr>
        <w:pStyle w:val="Guidance"/>
        <w:rPr>
          <w:lang w:eastAsia="en-US"/>
        </w:rPr>
      </w:pPr>
      <w:r>
        <w:rPr>
          <w:lang w:eastAsia="en-US"/>
        </w:rPr>
        <w:t xml:space="preserve">Please identify potential </w:t>
      </w:r>
      <w:r w:rsidR="00002913" w:rsidRPr="001D3F4B">
        <w:rPr>
          <w:lang w:eastAsia="en-US"/>
        </w:rPr>
        <w:t>impact</w:t>
      </w:r>
      <w:r>
        <w:rPr>
          <w:lang w:eastAsia="en-US"/>
        </w:rPr>
        <w:t>s</w:t>
      </w:r>
      <w:r w:rsidR="00002913" w:rsidRPr="001D3F4B">
        <w:rPr>
          <w:lang w:eastAsia="en-US"/>
        </w:rPr>
        <w:t xml:space="preserve"> on Regulation a</w:t>
      </w:r>
      <w:r w:rsidR="00B546C7" w:rsidRPr="001D3F4B">
        <w:rPr>
          <w:lang w:eastAsia="en-US"/>
        </w:rPr>
        <w:t>nd Standardisation activities (</w:t>
      </w:r>
      <w:r w:rsidR="00002913" w:rsidRPr="001D3F4B">
        <w:rPr>
          <w:lang w:eastAsia="en-US"/>
        </w:rPr>
        <w:t xml:space="preserve">either identification of impact to existing Regulation and/or Standardisation, or identification of needs for Regulation and/or Standardisation) should be summarised with clear link to </w:t>
      </w:r>
      <w:r w:rsidR="002545B9">
        <w:rPr>
          <w:lang w:eastAsia="en-US"/>
        </w:rPr>
        <w:t>Demonstration</w:t>
      </w:r>
      <w:r w:rsidR="00002913" w:rsidRPr="001D3F4B">
        <w:rPr>
          <w:lang w:eastAsia="en-US"/>
        </w:rPr>
        <w:t xml:space="preserve"> results.</w:t>
      </w:r>
    </w:p>
    <w:p w14:paraId="0A41CF88" w14:textId="77777777" w:rsidR="001F7D03" w:rsidRPr="001D3F4B" w:rsidRDefault="001F7D03" w:rsidP="007236D4">
      <w:pPr>
        <w:pStyle w:val="Heading2"/>
      </w:pPr>
      <w:bookmarkStart w:id="74" w:name="_Toc370399410"/>
      <w:r w:rsidRPr="001D3F4B">
        <w:t>Analysis of Exercises Results</w:t>
      </w:r>
      <w:bookmarkEnd w:id="74"/>
    </w:p>
    <w:p w14:paraId="19C355F9" w14:textId="77777777" w:rsidR="001F7D03" w:rsidRDefault="001F7D03" w:rsidP="003C0377">
      <w:pPr>
        <w:pStyle w:val="Guidance"/>
      </w:pPr>
      <w:r w:rsidRPr="001D3F4B">
        <w:t>This section should provide with a general analysis of the results, including rationale of the results, potential deviations with respect to the targets, possible reasons and relationship between the results and the appropriate assumptions. This is</w:t>
      </w:r>
      <w:r w:rsidR="003C0377" w:rsidRPr="001D3F4B">
        <w:t xml:space="preserve"> the main goal of this section.</w:t>
      </w:r>
    </w:p>
    <w:p w14:paraId="75C5E275" w14:textId="77777777" w:rsidR="00870150" w:rsidRDefault="00870150" w:rsidP="003C0377">
      <w:pPr>
        <w:pStyle w:val="Guidance"/>
      </w:pPr>
    </w:p>
    <w:p w14:paraId="438D9AC4" w14:textId="77777777" w:rsidR="00870150" w:rsidRPr="001D3F4B" w:rsidRDefault="00870150" w:rsidP="00870150">
      <w:pPr>
        <w:pStyle w:val="Guidance"/>
      </w:pPr>
      <w:r w:rsidRPr="001D3F4B">
        <w:t>The performances indicators measured during the run of a scenario will be collected in a table that should respect the format hereafter :</w:t>
      </w:r>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55"/>
        <w:gridCol w:w="1455"/>
        <w:gridCol w:w="1455"/>
        <w:gridCol w:w="1299"/>
        <w:gridCol w:w="1985"/>
        <w:gridCol w:w="1081"/>
      </w:tblGrid>
      <w:tr w:rsidR="00870150" w:rsidRPr="001D3F4B" w14:paraId="34685B58" w14:textId="77777777" w:rsidTr="005B1D9D">
        <w:trPr>
          <w:trHeight w:val="994"/>
          <w:tblHeader/>
          <w:jc w:val="center"/>
        </w:trPr>
        <w:tc>
          <w:tcPr>
            <w:tcW w:w="1455" w:type="dxa"/>
            <w:shd w:val="clear" w:color="auto" w:fill="CCCCCC"/>
            <w:vAlign w:val="center"/>
          </w:tcPr>
          <w:p w14:paraId="2A771936" w14:textId="77777777" w:rsidR="00870150" w:rsidRPr="001D3F4B" w:rsidRDefault="00870150" w:rsidP="005B1D9D">
            <w:pPr>
              <w:pStyle w:val="TableTitle"/>
            </w:pPr>
            <w:r w:rsidRPr="001D3F4B">
              <w:t>Exercise ID</w:t>
            </w:r>
          </w:p>
        </w:tc>
        <w:tc>
          <w:tcPr>
            <w:tcW w:w="1455" w:type="dxa"/>
            <w:shd w:val="clear" w:color="auto" w:fill="CCCCCC"/>
            <w:vAlign w:val="center"/>
          </w:tcPr>
          <w:p w14:paraId="360EF573" w14:textId="77777777" w:rsidR="00870150" w:rsidRPr="001D3F4B" w:rsidRDefault="00870150" w:rsidP="005B1D9D">
            <w:pPr>
              <w:pStyle w:val="TableTitle"/>
            </w:pPr>
            <w:r w:rsidRPr="001D3F4B">
              <w:t>Objective ID</w:t>
            </w:r>
          </w:p>
        </w:tc>
        <w:tc>
          <w:tcPr>
            <w:tcW w:w="1455" w:type="dxa"/>
            <w:shd w:val="clear" w:color="auto" w:fill="CCCCCC"/>
            <w:vAlign w:val="center"/>
          </w:tcPr>
          <w:p w14:paraId="76EB0588" w14:textId="77777777" w:rsidR="00870150" w:rsidRPr="001D3F4B" w:rsidRDefault="00870150" w:rsidP="005B1D9D">
            <w:pPr>
              <w:pStyle w:val="TableTitle"/>
            </w:pPr>
            <w:r w:rsidRPr="001D3F4B">
              <w:t>Scenario ID</w:t>
            </w:r>
          </w:p>
        </w:tc>
        <w:tc>
          <w:tcPr>
            <w:tcW w:w="1299" w:type="dxa"/>
            <w:shd w:val="clear" w:color="auto" w:fill="CCCCCC"/>
            <w:vAlign w:val="center"/>
          </w:tcPr>
          <w:p w14:paraId="31401A8F" w14:textId="77777777" w:rsidR="00870150" w:rsidRPr="001D3F4B" w:rsidRDefault="00870150" w:rsidP="005B1D9D">
            <w:pPr>
              <w:pStyle w:val="TableTitle"/>
            </w:pPr>
            <w:r w:rsidRPr="001D3F4B">
              <w:t>Scenario Title</w:t>
            </w:r>
          </w:p>
        </w:tc>
        <w:tc>
          <w:tcPr>
            <w:tcW w:w="1985" w:type="dxa"/>
            <w:shd w:val="clear" w:color="auto" w:fill="CCCCCC"/>
            <w:vAlign w:val="center"/>
          </w:tcPr>
          <w:p w14:paraId="0347A603" w14:textId="77777777" w:rsidR="00870150" w:rsidRPr="001D3F4B" w:rsidRDefault="00870150" w:rsidP="005B1D9D">
            <w:pPr>
              <w:pStyle w:val="TableTitle"/>
            </w:pPr>
            <w:r w:rsidRPr="002560B8">
              <w:t>KPI ID</w:t>
            </w:r>
          </w:p>
        </w:tc>
        <w:tc>
          <w:tcPr>
            <w:tcW w:w="1081" w:type="dxa"/>
            <w:shd w:val="clear" w:color="auto" w:fill="CCCCCC"/>
            <w:vAlign w:val="center"/>
          </w:tcPr>
          <w:p w14:paraId="6EB86E32" w14:textId="77777777" w:rsidR="00870150" w:rsidRPr="001D3F4B" w:rsidRDefault="00870150" w:rsidP="005B1D9D">
            <w:pPr>
              <w:pStyle w:val="TableTitle"/>
            </w:pPr>
            <w:r w:rsidRPr="001D3F4B">
              <w:t>Measure Value</w:t>
            </w:r>
          </w:p>
        </w:tc>
      </w:tr>
      <w:tr w:rsidR="00870150" w:rsidRPr="001D3F4B" w14:paraId="4AD98E38" w14:textId="77777777" w:rsidTr="005B1D9D">
        <w:trPr>
          <w:trHeight w:val="285"/>
          <w:jc w:val="center"/>
        </w:trPr>
        <w:tc>
          <w:tcPr>
            <w:tcW w:w="1455" w:type="dxa"/>
            <w:noWrap/>
            <w:vAlign w:val="center"/>
          </w:tcPr>
          <w:p w14:paraId="22850E05" w14:textId="77777777" w:rsidR="00870150" w:rsidRPr="001D3F4B" w:rsidRDefault="00870150" w:rsidP="005B1D9D">
            <w:r w:rsidRPr="001D3F4B">
              <w:t>Exercise #1</w:t>
            </w:r>
          </w:p>
        </w:tc>
        <w:tc>
          <w:tcPr>
            <w:tcW w:w="1455" w:type="dxa"/>
            <w:vAlign w:val="center"/>
          </w:tcPr>
          <w:p w14:paraId="6577A17E" w14:textId="77777777" w:rsidR="00870150" w:rsidRPr="001D3F4B" w:rsidRDefault="00870150" w:rsidP="005B1D9D">
            <w:proofErr w:type="spellStart"/>
            <w:r w:rsidRPr="001D3F4B">
              <w:t>Obj</w:t>
            </w:r>
            <w:proofErr w:type="spellEnd"/>
            <w:r w:rsidRPr="001D3F4B">
              <w:t xml:space="preserve"> #1</w:t>
            </w:r>
          </w:p>
        </w:tc>
        <w:tc>
          <w:tcPr>
            <w:tcW w:w="1455" w:type="dxa"/>
            <w:noWrap/>
            <w:vAlign w:val="center"/>
          </w:tcPr>
          <w:p w14:paraId="397B4A25" w14:textId="77777777" w:rsidR="00870150" w:rsidRPr="001D3F4B" w:rsidRDefault="00870150" w:rsidP="005B1D9D">
            <w:r w:rsidRPr="001D3F4B">
              <w:t>SCN #1</w:t>
            </w:r>
          </w:p>
        </w:tc>
        <w:tc>
          <w:tcPr>
            <w:tcW w:w="1299" w:type="dxa"/>
            <w:vAlign w:val="center"/>
          </w:tcPr>
          <w:p w14:paraId="49D85272" w14:textId="77777777" w:rsidR="00870150" w:rsidRPr="001D3F4B" w:rsidRDefault="00870150" w:rsidP="005B1D9D">
            <w:r w:rsidRPr="001D3F4B">
              <w:t>Scenario Reference</w:t>
            </w:r>
          </w:p>
        </w:tc>
        <w:tc>
          <w:tcPr>
            <w:tcW w:w="1985" w:type="dxa"/>
            <w:vAlign w:val="center"/>
          </w:tcPr>
          <w:p w14:paraId="0ADFB390" w14:textId="77777777" w:rsidR="00870150" w:rsidRPr="001D3F4B" w:rsidRDefault="00870150" w:rsidP="005B1D9D">
            <w:r w:rsidRPr="001D3F4B">
              <w:t>RWY throughput per hour</w:t>
            </w:r>
          </w:p>
        </w:tc>
        <w:tc>
          <w:tcPr>
            <w:tcW w:w="1081" w:type="dxa"/>
            <w:vAlign w:val="center"/>
          </w:tcPr>
          <w:p w14:paraId="42F84E1D" w14:textId="77777777" w:rsidR="00870150" w:rsidRPr="001D3F4B" w:rsidRDefault="00870150" w:rsidP="005B1D9D">
            <w:r w:rsidRPr="001D3F4B">
              <w:t>…</w:t>
            </w:r>
          </w:p>
        </w:tc>
      </w:tr>
      <w:tr w:rsidR="00870150" w:rsidRPr="001D3F4B" w14:paraId="143D64AF" w14:textId="77777777" w:rsidTr="005B1D9D">
        <w:trPr>
          <w:trHeight w:val="285"/>
          <w:jc w:val="center"/>
        </w:trPr>
        <w:tc>
          <w:tcPr>
            <w:tcW w:w="1455" w:type="dxa"/>
            <w:noWrap/>
            <w:vAlign w:val="center"/>
          </w:tcPr>
          <w:p w14:paraId="1731D276" w14:textId="77777777" w:rsidR="00870150" w:rsidRPr="001D3F4B" w:rsidRDefault="00870150" w:rsidP="005B1D9D">
            <w:r w:rsidRPr="001D3F4B">
              <w:t>Exercise #1</w:t>
            </w:r>
          </w:p>
        </w:tc>
        <w:tc>
          <w:tcPr>
            <w:tcW w:w="1455" w:type="dxa"/>
            <w:vAlign w:val="center"/>
          </w:tcPr>
          <w:p w14:paraId="6D63C3B8" w14:textId="77777777" w:rsidR="00870150" w:rsidRPr="001D3F4B" w:rsidRDefault="00870150" w:rsidP="005B1D9D">
            <w:proofErr w:type="spellStart"/>
            <w:r w:rsidRPr="001D3F4B">
              <w:t>Obj</w:t>
            </w:r>
            <w:proofErr w:type="spellEnd"/>
            <w:r w:rsidRPr="001D3F4B">
              <w:t xml:space="preserve"> #1</w:t>
            </w:r>
          </w:p>
        </w:tc>
        <w:tc>
          <w:tcPr>
            <w:tcW w:w="1455" w:type="dxa"/>
            <w:noWrap/>
            <w:vAlign w:val="center"/>
          </w:tcPr>
          <w:p w14:paraId="2758554B" w14:textId="77777777" w:rsidR="00870150" w:rsidRPr="001D3F4B" w:rsidRDefault="00870150" w:rsidP="005B1D9D">
            <w:r w:rsidRPr="001D3F4B">
              <w:t>SCN #1</w:t>
            </w:r>
          </w:p>
        </w:tc>
        <w:tc>
          <w:tcPr>
            <w:tcW w:w="1299" w:type="dxa"/>
            <w:vAlign w:val="center"/>
          </w:tcPr>
          <w:p w14:paraId="02CCE402" w14:textId="77777777" w:rsidR="00870150" w:rsidRPr="001D3F4B" w:rsidRDefault="00870150" w:rsidP="005B1D9D">
            <w:r w:rsidRPr="001D3F4B">
              <w:t>Scenario Reference</w:t>
            </w:r>
          </w:p>
        </w:tc>
        <w:tc>
          <w:tcPr>
            <w:tcW w:w="1985" w:type="dxa"/>
            <w:vAlign w:val="center"/>
          </w:tcPr>
          <w:p w14:paraId="0953D854" w14:textId="77777777" w:rsidR="00870150" w:rsidRPr="001D3F4B" w:rsidRDefault="00870150" w:rsidP="005B1D9D">
            <w:r w:rsidRPr="001D3F4B">
              <w:t>Average Taxi in fuel burn per flight</w:t>
            </w:r>
          </w:p>
        </w:tc>
        <w:tc>
          <w:tcPr>
            <w:tcW w:w="1081" w:type="dxa"/>
            <w:vAlign w:val="center"/>
          </w:tcPr>
          <w:p w14:paraId="709EB973" w14:textId="77777777" w:rsidR="00870150" w:rsidRPr="001D3F4B" w:rsidRDefault="00870150" w:rsidP="005B1D9D">
            <w:r w:rsidRPr="001D3F4B">
              <w:t>…</w:t>
            </w:r>
          </w:p>
        </w:tc>
      </w:tr>
      <w:tr w:rsidR="001C58F2" w:rsidRPr="001D3F4B" w14:paraId="26DB01F6" w14:textId="77777777" w:rsidTr="005B1D9D">
        <w:trPr>
          <w:trHeight w:val="285"/>
          <w:jc w:val="center"/>
        </w:trPr>
        <w:tc>
          <w:tcPr>
            <w:tcW w:w="1455" w:type="dxa"/>
            <w:noWrap/>
            <w:vAlign w:val="center"/>
          </w:tcPr>
          <w:p w14:paraId="124C5822" w14:textId="77777777" w:rsidR="001C58F2" w:rsidRPr="001D3F4B" w:rsidRDefault="001C58F2" w:rsidP="005B1D9D"/>
        </w:tc>
        <w:tc>
          <w:tcPr>
            <w:tcW w:w="1455" w:type="dxa"/>
            <w:vAlign w:val="center"/>
          </w:tcPr>
          <w:p w14:paraId="15DDB991" w14:textId="77777777" w:rsidR="001C58F2" w:rsidRPr="001D3F4B" w:rsidRDefault="001C58F2" w:rsidP="005B1D9D"/>
        </w:tc>
        <w:tc>
          <w:tcPr>
            <w:tcW w:w="1455" w:type="dxa"/>
            <w:noWrap/>
            <w:vAlign w:val="center"/>
          </w:tcPr>
          <w:p w14:paraId="76249F67" w14:textId="77777777" w:rsidR="001C58F2" w:rsidRPr="001D3F4B" w:rsidRDefault="001C58F2" w:rsidP="005B1D9D"/>
        </w:tc>
        <w:tc>
          <w:tcPr>
            <w:tcW w:w="1299" w:type="dxa"/>
            <w:vAlign w:val="center"/>
          </w:tcPr>
          <w:p w14:paraId="7604274E" w14:textId="77777777" w:rsidR="001C58F2" w:rsidRPr="001D3F4B" w:rsidRDefault="001C58F2" w:rsidP="005B1D9D"/>
        </w:tc>
        <w:tc>
          <w:tcPr>
            <w:tcW w:w="1985" w:type="dxa"/>
            <w:vAlign w:val="center"/>
          </w:tcPr>
          <w:p w14:paraId="1864C2F7" w14:textId="77777777" w:rsidR="001C58F2" w:rsidRPr="001D3F4B" w:rsidRDefault="001C58F2" w:rsidP="005B1D9D"/>
        </w:tc>
        <w:tc>
          <w:tcPr>
            <w:tcW w:w="1081" w:type="dxa"/>
            <w:vAlign w:val="center"/>
          </w:tcPr>
          <w:p w14:paraId="6C98394C" w14:textId="77777777" w:rsidR="001C58F2" w:rsidRPr="001D3F4B" w:rsidRDefault="001C58F2" w:rsidP="005B1D9D"/>
        </w:tc>
      </w:tr>
    </w:tbl>
    <w:p w14:paraId="3AE6FCD4" w14:textId="77777777" w:rsidR="00870150" w:rsidRPr="001D3F4B" w:rsidRDefault="00870150" w:rsidP="00870150">
      <w:pPr>
        <w:pStyle w:val="Legend"/>
      </w:pPr>
      <w:r w:rsidRPr="001D3F4B">
        <w:t xml:space="preserve">Table </w:t>
      </w:r>
      <w:fldSimple w:instr=" SEQ Table \* ARABIC ">
        <w:r w:rsidR="00265E38">
          <w:rPr>
            <w:noProof/>
          </w:rPr>
          <w:t>5</w:t>
        </w:r>
      </w:fldSimple>
      <w:r w:rsidRPr="001D3F4B">
        <w:t>: Performance Indicators</w:t>
      </w:r>
    </w:p>
    <w:p w14:paraId="4A7E2F46" w14:textId="77777777" w:rsidR="00870150" w:rsidRDefault="00870150" w:rsidP="003C0377">
      <w:pPr>
        <w:pStyle w:val="Guidance"/>
      </w:pPr>
    </w:p>
    <w:p w14:paraId="65E87D99" w14:textId="77777777" w:rsidR="00870150" w:rsidRPr="001D3F4B" w:rsidRDefault="00870150" w:rsidP="003C0377">
      <w:pPr>
        <w:pStyle w:val="Guidance"/>
      </w:pPr>
    </w:p>
    <w:p w14:paraId="23274960" w14:textId="77777777" w:rsidR="001F7D03" w:rsidRPr="001D3F4B" w:rsidRDefault="001F7D03" w:rsidP="007236D4">
      <w:pPr>
        <w:pStyle w:val="Heading3"/>
      </w:pPr>
      <w:bookmarkStart w:id="75" w:name="_Toc370399411"/>
      <w:r w:rsidRPr="001D3F4B">
        <w:t>Unexpected Behaviours/Results</w:t>
      </w:r>
      <w:bookmarkEnd w:id="75"/>
    </w:p>
    <w:p w14:paraId="3536A5D7" w14:textId="77777777" w:rsidR="001F7D03" w:rsidRPr="001D3F4B" w:rsidRDefault="001F7D03" w:rsidP="001F7D03">
      <w:pPr>
        <w:pStyle w:val="Guidance"/>
      </w:pPr>
      <w:r w:rsidRPr="001D3F4B">
        <w:t xml:space="preserve">Here a list of Problem Reports identified in the context of these Validation Exercises preparation, execution or analysis should be given. </w:t>
      </w:r>
    </w:p>
    <w:p w14:paraId="0C850B44" w14:textId="77777777" w:rsidR="001F7D03" w:rsidRPr="00EB09F6" w:rsidRDefault="00036FCA" w:rsidP="001F7D03">
      <w:pPr>
        <w:pStyle w:val="Guidance"/>
      </w:pPr>
      <w:r w:rsidRPr="00EB09F6">
        <w:t>Note: Unexpected results and behaviours must be reported immediately through the raising of a Problem Report and should be documented well as they might have significant consequences at programme level (</w:t>
      </w:r>
      <w:proofErr w:type="gramStart"/>
      <w:r w:rsidRPr="00EB09F6">
        <w:t>e.g.</w:t>
      </w:r>
      <w:proofErr w:type="gramEnd"/>
      <w:r w:rsidRPr="00EB09F6">
        <w:t xml:space="preserve"> identification of showstoppers or impact on dependent validation exercises).</w:t>
      </w:r>
    </w:p>
    <w:p w14:paraId="670DE13B" w14:textId="77777777" w:rsidR="001F7D03" w:rsidRPr="001D3F4B" w:rsidRDefault="00036FCA" w:rsidP="001F7D03">
      <w:pPr>
        <w:pStyle w:val="Guidance"/>
      </w:pPr>
      <w:r w:rsidRPr="00EB09F6">
        <w:t xml:space="preserve">For </w:t>
      </w:r>
      <w:proofErr w:type="gramStart"/>
      <w:r w:rsidRPr="00EB09F6">
        <w:t>example</w:t>
      </w:r>
      <w:proofErr w:type="gramEnd"/>
      <w:r w:rsidRPr="00EB09F6">
        <w:t xml:space="preserve"> the validation exercise could not be performed as planned because the aircraft did not fly in the exercises as planned due to reasons [...] or an unexpected negative impact on environment [...].</w:t>
      </w:r>
    </w:p>
    <w:p w14:paraId="1A8670BF" w14:textId="77777777" w:rsidR="001F7D03" w:rsidRPr="001D3F4B" w:rsidRDefault="001F7D03" w:rsidP="007236D4">
      <w:pPr>
        <w:pStyle w:val="Heading2"/>
      </w:pPr>
      <w:bookmarkStart w:id="76" w:name="_Toc370399412"/>
      <w:r w:rsidRPr="001D3F4B">
        <w:t xml:space="preserve">Confidence in Results of </w:t>
      </w:r>
      <w:r w:rsidR="002545B9">
        <w:t>Demonstration</w:t>
      </w:r>
      <w:r w:rsidRPr="001D3F4B">
        <w:t xml:space="preserve"> Exercises</w:t>
      </w:r>
      <w:bookmarkEnd w:id="76"/>
    </w:p>
    <w:p w14:paraId="32A020D6" w14:textId="77777777" w:rsidR="001F7D03" w:rsidRPr="001D3F4B" w:rsidRDefault="001F7D03" w:rsidP="007236D4">
      <w:pPr>
        <w:pStyle w:val="Heading3"/>
      </w:pPr>
      <w:bookmarkStart w:id="77" w:name="_Toc370399413"/>
      <w:r w:rsidRPr="001D3F4B">
        <w:t xml:space="preserve">Quality of </w:t>
      </w:r>
      <w:r w:rsidR="002545B9">
        <w:t>Demonstration</w:t>
      </w:r>
      <w:r w:rsidRPr="001D3F4B">
        <w:t xml:space="preserve"> Exercises Results</w:t>
      </w:r>
      <w:bookmarkEnd w:id="77"/>
    </w:p>
    <w:p w14:paraId="4418763A" w14:textId="77777777" w:rsidR="001F7D03" w:rsidRPr="001D3F4B" w:rsidRDefault="001F7D03" w:rsidP="001F7D03">
      <w:pPr>
        <w:pStyle w:val="Guidance"/>
      </w:pPr>
      <w:r w:rsidRPr="001D3F4B">
        <w:t xml:space="preserve">This section describes all issues concerning the quality of the results achieved in the different </w:t>
      </w:r>
      <w:r w:rsidR="002545B9">
        <w:t>Demonstration</w:t>
      </w:r>
      <w:r w:rsidRPr="001D3F4B">
        <w:t xml:space="preserve"> Exercises. In that regard quality could refer to both the accuracy of results and the confidence in the results, which might be influenced by decisions, constraints, and assumptions made at exercise level.  </w:t>
      </w:r>
    </w:p>
    <w:p w14:paraId="797C69A8" w14:textId="77777777" w:rsidR="001F7D03" w:rsidRPr="001D3F4B" w:rsidRDefault="001F7D03" w:rsidP="007236D4">
      <w:pPr>
        <w:pStyle w:val="Heading3"/>
      </w:pPr>
      <w:bookmarkStart w:id="78" w:name="_Toc370399414"/>
      <w:r w:rsidRPr="001D3F4B">
        <w:t xml:space="preserve">Significance of </w:t>
      </w:r>
      <w:r w:rsidR="002545B9">
        <w:t>Demonstration</w:t>
      </w:r>
      <w:r w:rsidRPr="001D3F4B">
        <w:t xml:space="preserve"> Exercises Results</w:t>
      </w:r>
      <w:bookmarkEnd w:id="78"/>
    </w:p>
    <w:p w14:paraId="34EE4306" w14:textId="77777777" w:rsidR="001F7D03" w:rsidRPr="001D3F4B" w:rsidRDefault="001F7D03" w:rsidP="001F7D03">
      <w:pPr>
        <w:pStyle w:val="Guidance"/>
      </w:pPr>
      <w:r w:rsidRPr="001D3F4B">
        <w:t xml:space="preserve">Significance of the results refers to statistical and operational significance. Statistical significance will be based on the number of independent variables of the different </w:t>
      </w:r>
      <w:r w:rsidR="002545B9">
        <w:t>Demonstration</w:t>
      </w:r>
      <w:r w:rsidRPr="001D3F4B">
        <w:t xml:space="preserve"> Exercises and the number of exercise runs carried out. Operational significance concerns operational realism of the different </w:t>
      </w:r>
      <w:r w:rsidR="002545B9">
        <w:t>Demonstration</w:t>
      </w:r>
      <w:r w:rsidRPr="001D3F4B">
        <w:t xml:space="preserve"> Exercises which depends on </w:t>
      </w:r>
      <w:proofErr w:type="gramStart"/>
      <w:r w:rsidRPr="001D3F4B">
        <w:t>a number of</w:t>
      </w:r>
      <w:proofErr w:type="gramEnd"/>
      <w:r w:rsidRPr="001D3F4B">
        <w:t xml:space="preserve"> factors which are very much dependent on the chosen environment.</w:t>
      </w:r>
    </w:p>
    <w:p w14:paraId="338E13B9" w14:textId="77777777" w:rsidR="00B847E2" w:rsidRPr="001D3F4B" w:rsidRDefault="00B847E2" w:rsidP="00B847E2">
      <w:pPr>
        <w:pStyle w:val="Heading3"/>
      </w:pPr>
      <w:bookmarkStart w:id="79" w:name="_Toc370399415"/>
      <w:r w:rsidRPr="001D3F4B">
        <w:t>Conclusions and recommendations</w:t>
      </w:r>
      <w:bookmarkEnd w:id="79"/>
    </w:p>
    <w:p w14:paraId="6C97722D" w14:textId="77777777" w:rsidR="001F7D03" w:rsidRDefault="001F7D03" w:rsidP="001F7D03">
      <w:pPr>
        <w:pStyle w:val="Guidance"/>
      </w:pPr>
    </w:p>
    <w:p w14:paraId="09041D9D" w14:textId="77777777" w:rsidR="00C516A6" w:rsidRPr="001D3F4B" w:rsidRDefault="00C516A6" w:rsidP="00C516A6">
      <w:pPr>
        <w:pStyle w:val="Heading1"/>
      </w:pPr>
      <w:bookmarkStart w:id="80" w:name="_Toc370399416"/>
      <w:r>
        <w:lastRenderedPageBreak/>
        <w:t>Demonstration</w:t>
      </w:r>
      <w:r w:rsidRPr="001D3F4B">
        <w:t xml:space="preserve"> Exercises reports</w:t>
      </w:r>
      <w:bookmarkEnd w:id="80"/>
    </w:p>
    <w:p w14:paraId="7DF0CDD9" w14:textId="77777777" w:rsidR="00C516A6" w:rsidRPr="001D3F4B" w:rsidRDefault="00C516A6" w:rsidP="00C516A6">
      <w:pPr>
        <w:pStyle w:val="Heading2"/>
      </w:pPr>
      <w:bookmarkStart w:id="81" w:name="_Toc370399417"/>
      <w:r>
        <w:t>Demonstration</w:t>
      </w:r>
      <w:r w:rsidRPr="001D3F4B">
        <w:t xml:space="preserve"> Exercise #1 Report</w:t>
      </w:r>
      <w:bookmarkEnd w:id="81"/>
    </w:p>
    <w:p w14:paraId="1A15F86B" w14:textId="77777777" w:rsidR="00C516A6" w:rsidRPr="001D3F4B" w:rsidRDefault="00C516A6" w:rsidP="00C516A6">
      <w:pPr>
        <w:pStyle w:val="Guidance"/>
      </w:pPr>
      <w:r w:rsidRPr="001D3F4B">
        <w:t xml:space="preserve">Provide </w:t>
      </w:r>
      <w:r>
        <w:t>Demonstration</w:t>
      </w:r>
      <w:r w:rsidRPr="001D3F4B">
        <w:t xml:space="preserve"> Exercise Report for Exercise #1, according to the </w:t>
      </w:r>
      <w:r>
        <w:t>Demonstration</w:t>
      </w:r>
      <w:r w:rsidRPr="001D3F4B">
        <w:t xml:space="preserve"> Exercise Report Template provided hereunder.</w:t>
      </w:r>
    </w:p>
    <w:p w14:paraId="57E7DAA4" w14:textId="77777777" w:rsidR="00C516A6" w:rsidRPr="001D3F4B" w:rsidRDefault="00C516A6" w:rsidP="00C516A6">
      <w:pPr>
        <w:pStyle w:val="Heading3"/>
      </w:pPr>
      <w:bookmarkStart w:id="82" w:name="_Toc370399418"/>
      <w:r w:rsidRPr="001D3F4B">
        <w:t>Exercise Scope</w:t>
      </w:r>
      <w:bookmarkEnd w:id="82"/>
    </w:p>
    <w:p w14:paraId="74BBA123" w14:textId="77777777" w:rsidR="00C516A6" w:rsidRPr="001D3F4B" w:rsidRDefault="00C516A6" w:rsidP="00C516A6">
      <w:pPr>
        <w:pStyle w:val="Guidance"/>
      </w:pPr>
      <w:r w:rsidRPr="001D3F4B">
        <w:t>Remind the scope of the exercise, its level, type, the operational concept being addressed…</w:t>
      </w:r>
    </w:p>
    <w:p w14:paraId="5D21BA91" w14:textId="77777777" w:rsidR="00C516A6" w:rsidRPr="001D3F4B" w:rsidRDefault="00C516A6" w:rsidP="00C516A6">
      <w:pPr>
        <w:pStyle w:val="Guidance"/>
      </w:pPr>
      <w:r w:rsidRPr="001D3F4B">
        <w:t xml:space="preserve">A reference to the corresponding </w:t>
      </w:r>
      <w:r>
        <w:t>Demonstration</w:t>
      </w:r>
      <w:r w:rsidRPr="001D3F4B">
        <w:t xml:space="preserve"> Exercise Plan should be made. Follow section </w:t>
      </w:r>
      <w:r w:rsidRPr="001D3F4B">
        <w:fldChar w:fldCharType="begin"/>
      </w:r>
      <w:r w:rsidRPr="001D3F4B">
        <w:instrText xml:space="preserve"> REF _Ref316482366 \r \h </w:instrText>
      </w:r>
      <w:r w:rsidRPr="001D3F4B">
        <w:fldChar w:fldCharType="separate"/>
      </w:r>
      <w:r w:rsidR="00265E38">
        <w:t>2</w:t>
      </w:r>
      <w:r w:rsidRPr="001D3F4B">
        <w:fldChar w:fldCharType="end"/>
      </w:r>
      <w:r w:rsidRPr="001D3F4B">
        <w:t xml:space="preserve"> structure to fill in this section.</w:t>
      </w:r>
    </w:p>
    <w:p w14:paraId="71FF3A71" w14:textId="77777777" w:rsidR="00C516A6" w:rsidRPr="001D3F4B" w:rsidRDefault="00C516A6" w:rsidP="00C516A6">
      <w:pPr>
        <w:pStyle w:val="Heading3"/>
      </w:pPr>
      <w:bookmarkStart w:id="83" w:name="_Toc370399419"/>
      <w:r w:rsidRPr="001D3F4B">
        <w:t xml:space="preserve">Conduct of </w:t>
      </w:r>
      <w:r>
        <w:t>Demonstration</w:t>
      </w:r>
      <w:r w:rsidRPr="001D3F4B">
        <w:t xml:space="preserve"> Exercise</w:t>
      </w:r>
      <w:r>
        <w:t xml:space="preserve"> EXE-XXYY-NNN</w:t>
      </w:r>
      <w:bookmarkEnd w:id="83"/>
    </w:p>
    <w:p w14:paraId="67720539" w14:textId="77777777" w:rsidR="00C516A6" w:rsidRPr="001D3F4B" w:rsidRDefault="00C516A6" w:rsidP="00C516A6">
      <w:pPr>
        <w:pStyle w:val="Heading4"/>
      </w:pPr>
      <w:r w:rsidRPr="001D3F4B">
        <w:t>Exercise Preparation</w:t>
      </w:r>
    </w:p>
    <w:p w14:paraId="1C3F456F" w14:textId="77777777" w:rsidR="00C516A6" w:rsidRPr="001D3F4B" w:rsidRDefault="00C516A6" w:rsidP="00C516A6">
      <w:pPr>
        <w:pStyle w:val="Guidance"/>
      </w:pPr>
      <w:r w:rsidRPr="001D3F4B">
        <w:t>Provide here with the configuration of the V&amp;V Platform/systems/tools/simulators used for this exercise.</w:t>
      </w:r>
      <w:r>
        <w:t xml:space="preserve"> </w:t>
      </w:r>
    </w:p>
    <w:p w14:paraId="4257721D" w14:textId="77777777" w:rsidR="00C516A6" w:rsidRPr="001D3F4B" w:rsidRDefault="00C516A6" w:rsidP="00C516A6">
      <w:pPr>
        <w:pStyle w:val="Heading4"/>
      </w:pPr>
      <w:r w:rsidRPr="001D3F4B">
        <w:t>Exercise execution</w:t>
      </w:r>
    </w:p>
    <w:p w14:paraId="2FC1A49E" w14:textId="77777777" w:rsidR="00C516A6" w:rsidRPr="001D3F4B" w:rsidRDefault="00C516A6" w:rsidP="00C516A6">
      <w:pPr>
        <w:pStyle w:val="Guidance"/>
      </w:pPr>
      <w:r w:rsidRPr="001D3F4B">
        <w:t xml:space="preserve">In this section the actual detailed planning (including the number of exercise runs) and the approach followed during execution of the </w:t>
      </w:r>
      <w:r>
        <w:t>Demonstration</w:t>
      </w:r>
      <w:r w:rsidRPr="001D3F4B">
        <w:t xml:space="preserve"> Exercise should be described.</w:t>
      </w:r>
    </w:p>
    <w:p w14:paraId="32D51252" w14:textId="77777777" w:rsidR="00C516A6" w:rsidRPr="001D3F4B" w:rsidRDefault="00C516A6" w:rsidP="00C516A6">
      <w:pPr>
        <w:pStyle w:val="Guidance"/>
      </w:pPr>
      <w:r w:rsidRPr="001D3F4B">
        <w:t>The reference and solution scenarios shall also be described.</w:t>
      </w:r>
    </w:p>
    <w:p w14:paraId="332CB439" w14:textId="77777777" w:rsidR="00C516A6" w:rsidRPr="001D3F4B" w:rsidRDefault="00C516A6" w:rsidP="00C516A6">
      <w:pPr>
        <w:pStyle w:val="Heading4"/>
      </w:pPr>
      <w:r w:rsidRPr="001D3F4B">
        <w:t>Deviation from the planned activities</w:t>
      </w:r>
    </w:p>
    <w:p w14:paraId="550ABFC7" w14:textId="77777777" w:rsidR="00C516A6" w:rsidRPr="001D3F4B" w:rsidRDefault="00C516A6" w:rsidP="00C516A6">
      <w:pPr>
        <w:pStyle w:val="Guidance"/>
      </w:pPr>
      <w:r w:rsidRPr="001D3F4B">
        <w:t xml:space="preserve">All events and decisions that led to a deviation from the planned activities should be noted, including possible mitigating </w:t>
      </w:r>
      <w:proofErr w:type="gramStart"/>
      <w:r w:rsidRPr="001D3F4B">
        <w:t>actions</w:t>
      </w:r>
      <w:proofErr w:type="gramEnd"/>
      <w:r w:rsidRPr="001D3F4B">
        <w:t xml:space="preserve"> or expected consequences for Exercise results. </w:t>
      </w:r>
      <w:proofErr w:type="gramStart"/>
      <w:r w:rsidRPr="001D3F4B">
        <w:t>In particular, modifications</w:t>
      </w:r>
      <w:proofErr w:type="gramEnd"/>
      <w:r w:rsidRPr="001D3F4B">
        <w:t xml:space="preserve"> of simulation data / Exercise procedure should be noted here.</w:t>
      </w:r>
    </w:p>
    <w:p w14:paraId="186C23AA" w14:textId="77777777" w:rsidR="00C516A6" w:rsidRPr="001D3F4B" w:rsidRDefault="00C516A6" w:rsidP="00C516A6">
      <w:pPr>
        <w:pStyle w:val="Guidance"/>
      </w:pPr>
      <w:r w:rsidRPr="001D3F4B">
        <w:t xml:space="preserve">This includes </w:t>
      </w:r>
      <w:proofErr w:type="gramStart"/>
      <w:r>
        <w:t>e.g.</w:t>
      </w:r>
      <w:proofErr w:type="gramEnd"/>
      <w:r>
        <w:t xml:space="preserve"> </w:t>
      </w:r>
      <w:r w:rsidRPr="001D3F4B">
        <w:t xml:space="preserve">changes in the hypothesis/success criteria or exercise assumption, </w:t>
      </w:r>
      <w:r>
        <w:t>t</w:t>
      </w:r>
      <w:r w:rsidRPr="001D3F4B">
        <w:t>echnical issues that impact results and data analysis e.g. Exercises not run, content reduced for time and/or technical reasons etc.</w:t>
      </w:r>
    </w:p>
    <w:p w14:paraId="07A0F998" w14:textId="77777777" w:rsidR="00C516A6" w:rsidRPr="001D3F4B" w:rsidRDefault="00C516A6" w:rsidP="00C516A6">
      <w:pPr>
        <w:pStyle w:val="Heading3"/>
      </w:pPr>
      <w:bookmarkStart w:id="84" w:name="_Toc370399420"/>
      <w:r w:rsidRPr="001D3F4B">
        <w:t>Exercise Results</w:t>
      </w:r>
      <w:bookmarkEnd w:id="84"/>
    </w:p>
    <w:p w14:paraId="4593DE9C" w14:textId="77777777" w:rsidR="00C516A6" w:rsidRPr="001D3F4B" w:rsidRDefault="00C516A6" w:rsidP="00C516A6">
      <w:pPr>
        <w:pStyle w:val="Heading4"/>
      </w:pPr>
      <w:r w:rsidRPr="001D3F4B">
        <w:t>Summary of Exercise Results</w:t>
      </w:r>
    </w:p>
    <w:p w14:paraId="54CFEED2" w14:textId="77777777" w:rsidR="00C516A6" w:rsidRPr="001D3F4B" w:rsidRDefault="00C516A6" w:rsidP="00C516A6">
      <w:pPr>
        <w:pStyle w:val="Guidance"/>
      </w:pPr>
      <w:r w:rsidRPr="001D3F4B">
        <w:t xml:space="preserve">Here the results of the </w:t>
      </w:r>
      <w:r>
        <w:t>Demonstration</w:t>
      </w:r>
      <w:r w:rsidRPr="001D3F4B">
        <w:t xml:space="preserve"> Exercise should be summarised or a reference to the </w:t>
      </w:r>
      <w:r w:rsidRPr="001D3F4B">
        <w:fldChar w:fldCharType="begin"/>
      </w:r>
      <w:r w:rsidRPr="001D3F4B">
        <w:instrText xml:space="preserve"> REF _Ref316482559 \h </w:instrText>
      </w:r>
      <w:r w:rsidRPr="001D3F4B">
        <w:fldChar w:fldCharType="separate"/>
      </w:r>
      <w:r w:rsidR="00265E38" w:rsidRPr="001D3F4B">
        <w:t xml:space="preserve">Table </w:t>
      </w:r>
      <w:r w:rsidR="00265E38">
        <w:rPr>
          <w:noProof/>
        </w:rPr>
        <w:t>2</w:t>
      </w:r>
      <w:r w:rsidRPr="001D3F4B">
        <w:fldChar w:fldCharType="end"/>
      </w:r>
      <w:r w:rsidRPr="001D3F4B">
        <w:t xml:space="preserve"> done. </w:t>
      </w:r>
    </w:p>
    <w:p w14:paraId="4809DA8F" w14:textId="77777777" w:rsidR="00C516A6" w:rsidRPr="001D3F4B" w:rsidRDefault="00C516A6" w:rsidP="00C516A6">
      <w:pPr>
        <w:pStyle w:val="Guidance"/>
      </w:pPr>
      <w:r>
        <w:t>Demonstration</w:t>
      </w:r>
      <w:r w:rsidRPr="001D3F4B">
        <w:t xml:space="preserve"> results should be further structured by the author considering the specificities of each phase.</w:t>
      </w:r>
    </w:p>
    <w:p w14:paraId="3D128BD9" w14:textId="77777777" w:rsidR="00C516A6" w:rsidRPr="001D3F4B" w:rsidRDefault="00C516A6" w:rsidP="00C516A6">
      <w:pPr>
        <w:pStyle w:val="Heading5"/>
      </w:pPr>
      <w:r w:rsidRPr="001D3F4B">
        <w:t>Results per KPA</w:t>
      </w:r>
      <w:r>
        <w:t xml:space="preserve"> </w:t>
      </w:r>
    </w:p>
    <w:p w14:paraId="0B8BCCE4" w14:textId="77777777" w:rsidR="00C516A6" w:rsidRPr="001D3F4B" w:rsidRDefault="00C516A6" w:rsidP="00C516A6">
      <w:pPr>
        <w:pStyle w:val="Guidance"/>
      </w:pPr>
      <w:r>
        <w:t>Define the demonstration</w:t>
      </w:r>
      <w:r w:rsidRPr="001D3F4B">
        <w:t xml:space="preserve"> results per KPA: Capacity, efficiency, predictability, safety, security .</w:t>
      </w:r>
      <w:r>
        <w:t xml:space="preserve">if available </w:t>
      </w:r>
    </w:p>
    <w:p w14:paraId="0D3FFE21" w14:textId="77777777" w:rsidR="00C516A6" w:rsidRPr="001D3F4B" w:rsidRDefault="00C516A6" w:rsidP="00C516A6">
      <w:pPr>
        <w:pStyle w:val="Heading5"/>
      </w:pPr>
      <w:r w:rsidRPr="001D3F4B">
        <w:t>Results impacting regulation and standardisation initiatives</w:t>
      </w:r>
    </w:p>
    <w:p w14:paraId="6B04ED69" w14:textId="77777777" w:rsidR="00C516A6" w:rsidRDefault="00C516A6" w:rsidP="00887622">
      <w:pPr>
        <w:pStyle w:val="Guidance"/>
      </w:pPr>
      <w:r>
        <w:t>R</w:t>
      </w:r>
      <w:r w:rsidRPr="001D3F4B">
        <w:t>esults impacting regulatory and standardisation activities should be analysed to present the needs for Regulation and/or Standardisation</w:t>
      </w:r>
      <w:r>
        <w:t>.</w:t>
      </w:r>
      <w:r w:rsidRPr="001D3F4B">
        <w:t xml:space="preserve"> Analysis of Exercise Results</w:t>
      </w:r>
    </w:p>
    <w:p w14:paraId="3714C28A" w14:textId="77777777" w:rsidR="00C516A6" w:rsidRPr="001D3F4B" w:rsidRDefault="00C516A6" w:rsidP="00C516A6">
      <w:pPr>
        <w:pStyle w:val="Heading5"/>
      </w:pPr>
      <w:r w:rsidRPr="001D3F4B">
        <w:t>Unexpected Behaviours/Results</w:t>
      </w:r>
    </w:p>
    <w:p w14:paraId="32780977" w14:textId="77777777" w:rsidR="00C516A6" w:rsidRPr="001D3F4B" w:rsidRDefault="00C516A6" w:rsidP="00C516A6">
      <w:pPr>
        <w:pStyle w:val="Guidance"/>
      </w:pPr>
      <w:r w:rsidRPr="001D3F4B">
        <w:t xml:space="preserve">Here a list of the Problem Reports identified within the context of this </w:t>
      </w:r>
      <w:r>
        <w:t>Demonstration</w:t>
      </w:r>
      <w:r w:rsidRPr="001D3F4B">
        <w:t xml:space="preserve"> Exercise preparation, execution or analysis should be given. </w:t>
      </w:r>
    </w:p>
    <w:p w14:paraId="420FF232" w14:textId="77777777" w:rsidR="00C516A6" w:rsidRPr="001D3F4B" w:rsidRDefault="00C516A6" w:rsidP="00C516A6">
      <w:pPr>
        <w:pStyle w:val="Heading5"/>
      </w:pPr>
      <w:r w:rsidRPr="001D3F4B">
        <w:t xml:space="preserve">Quality of </w:t>
      </w:r>
      <w:r>
        <w:t>Demonstration</w:t>
      </w:r>
      <w:r w:rsidRPr="001D3F4B">
        <w:t xml:space="preserve"> Results</w:t>
      </w:r>
    </w:p>
    <w:p w14:paraId="78CB4B71" w14:textId="77777777" w:rsidR="00C516A6" w:rsidRPr="001D3F4B" w:rsidRDefault="00C516A6" w:rsidP="00C516A6">
      <w:pPr>
        <w:pStyle w:val="Guidance"/>
      </w:pPr>
      <w:r w:rsidRPr="001D3F4B">
        <w:t xml:space="preserve">This section describes all issues concerning the quality of the results achieved in the </w:t>
      </w:r>
      <w:r>
        <w:t>Demonstration</w:t>
      </w:r>
      <w:r w:rsidRPr="001D3F4B">
        <w:t xml:space="preserve"> Exercise. In that regard quality could refer to both the accuracy of results and the confidence in the results, which might be influenced by decisions, constraints, and assumptions made at exercise level.  </w:t>
      </w:r>
    </w:p>
    <w:p w14:paraId="2A1A21BE" w14:textId="77777777" w:rsidR="00C516A6" w:rsidRPr="001D3F4B" w:rsidRDefault="00C516A6" w:rsidP="00C516A6">
      <w:pPr>
        <w:pStyle w:val="Heading5"/>
      </w:pPr>
      <w:r w:rsidRPr="001D3F4B">
        <w:t xml:space="preserve">Significance of </w:t>
      </w:r>
      <w:r>
        <w:t>Demonstration</w:t>
      </w:r>
      <w:r w:rsidRPr="001D3F4B">
        <w:t xml:space="preserve"> Results</w:t>
      </w:r>
    </w:p>
    <w:p w14:paraId="478D3AE2" w14:textId="77777777" w:rsidR="00C516A6" w:rsidRPr="001D3F4B" w:rsidRDefault="00C516A6" w:rsidP="00C516A6">
      <w:pPr>
        <w:pStyle w:val="Guidance"/>
      </w:pPr>
      <w:r w:rsidRPr="001D3F4B">
        <w:t xml:space="preserve">Significance of the results refers to statistical and operational significance. Statistical significance will be based on the number of independent variables of the </w:t>
      </w:r>
      <w:r>
        <w:t>Demonstration</w:t>
      </w:r>
      <w:r w:rsidRPr="001D3F4B">
        <w:t xml:space="preserve"> Exercise and the number of exercise runs carried out. </w:t>
      </w:r>
      <w:r w:rsidRPr="001D3F4B">
        <w:lastRenderedPageBreak/>
        <w:t xml:space="preserve">Operational significance concerns operational realism of the </w:t>
      </w:r>
      <w:r>
        <w:t>Demonstration</w:t>
      </w:r>
      <w:r w:rsidRPr="001D3F4B">
        <w:t xml:space="preserve"> Exercise which depends on </w:t>
      </w:r>
      <w:proofErr w:type="gramStart"/>
      <w:r w:rsidRPr="001D3F4B">
        <w:t>a number of</w:t>
      </w:r>
      <w:proofErr w:type="gramEnd"/>
      <w:r w:rsidRPr="001D3F4B">
        <w:t xml:space="preserve"> factors which are very much dependent on the chosen environment.</w:t>
      </w:r>
    </w:p>
    <w:p w14:paraId="1018C72C" w14:textId="77777777" w:rsidR="00C516A6" w:rsidRPr="001D3F4B" w:rsidRDefault="00C516A6" w:rsidP="00C516A6">
      <w:pPr>
        <w:pStyle w:val="Heading3"/>
      </w:pPr>
      <w:bookmarkStart w:id="85" w:name="_Toc370399421"/>
      <w:r w:rsidRPr="001D3F4B">
        <w:t>Conclusions and recommendations</w:t>
      </w:r>
      <w:bookmarkEnd w:id="85"/>
    </w:p>
    <w:p w14:paraId="219D9903" w14:textId="77777777" w:rsidR="00C516A6" w:rsidRPr="001D3F4B" w:rsidRDefault="00C516A6" w:rsidP="00C516A6">
      <w:pPr>
        <w:pStyle w:val="Heading4"/>
      </w:pPr>
      <w:r w:rsidRPr="001D3F4B">
        <w:t>Conclusions</w:t>
      </w:r>
    </w:p>
    <w:p w14:paraId="3603BA25" w14:textId="77777777" w:rsidR="00C516A6" w:rsidRDefault="00C516A6" w:rsidP="00C516A6">
      <w:pPr>
        <w:pStyle w:val="Guidance"/>
      </w:pPr>
      <w:r w:rsidRPr="001D3F4B">
        <w:t xml:space="preserve">This section gives a summary of the conclusions raised by the </w:t>
      </w:r>
      <w:r>
        <w:t>Demonstration</w:t>
      </w:r>
      <w:r w:rsidRPr="001D3F4B">
        <w:t xml:space="preserve"> exercise analysis, particularly on the close-out of the relevant requirements including deviations.</w:t>
      </w:r>
    </w:p>
    <w:p w14:paraId="4808DDCE" w14:textId="77777777" w:rsidR="00C516A6" w:rsidRPr="001D3F4B" w:rsidRDefault="00C516A6" w:rsidP="00C516A6">
      <w:pPr>
        <w:pStyle w:val="Heading4"/>
      </w:pPr>
      <w:r w:rsidRPr="001D3F4B">
        <w:t>Recommendations</w:t>
      </w:r>
    </w:p>
    <w:p w14:paraId="173202CD" w14:textId="77777777" w:rsidR="00C516A6" w:rsidRPr="001D3F4B" w:rsidRDefault="00C516A6" w:rsidP="00C516A6">
      <w:pPr>
        <w:pStyle w:val="Guidance"/>
      </w:pPr>
      <w:r w:rsidRPr="001D3F4B">
        <w:t xml:space="preserve">. Recommendations are especially expected in case the </w:t>
      </w:r>
      <w:r>
        <w:t>demonstration</w:t>
      </w:r>
      <w:r w:rsidRPr="001D3F4B">
        <w:t xml:space="preserve"> exercise was unsatisfactory, one or more </w:t>
      </w:r>
      <w:r>
        <w:t>demonstration</w:t>
      </w:r>
      <w:r w:rsidRPr="001D3F4B">
        <w:t xml:space="preserve"> objectives were not finally addressed, in case of deviations from the planning, etc.</w:t>
      </w:r>
    </w:p>
    <w:p w14:paraId="74A23994" w14:textId="77777777" w:rsidR="00C516A6" w:rsidRPr="001D3F4B" w:rsidRDefault="00C516A6" w:rsidP="00C516A6">
      <w:pPr>
        <w:pStyle w:val="Guidance"/>
      </w:pPr>
      <w:r w:rsidRPr="001D3F4B">
        <w:t>Possible recommendations could include:</w:t>
      </w:r>
    </w:p>
    <w:p w14:paraId="0E87CB12" w14:textId="77777777" w:rsidR="00C516A6" w:rsidRPr="001D3F4B" w:rsidRDefault="00C516A6" w:rsidP="00C516A6">
      <w:pPr>
        <w:pStyle w:val="GuidanceBullet"/>
      </w:pPr>
      <w:r w:rsidRPr="001D3F4B">
        <w:t xml:space="preserve">the modification of requirements, </w:t>
      </w:r>
      <w:r>
        <w:t>demonstration</w:t>
      </w:r>
      <w:r w:rsidRPr="001D3F4B">
        <w:t xml:space="preserve"> objectives, </w:t>
      </w:r>
      <w:r>
        <w:t>demonstration</w:t>
      </w:r>
      <w:r w:rsidRPr="001D3F4B">
        <w:t xml:space="preserve"> scenario or </w:t>
      </w:r>
      <w:r>
        <w:t>demonstration</w:t>
      </w:r>
      <w:r w:rsidRPr="001D3F4B">
        <w:t xml:space="preserve"> exercises and repetition or continuation of some </w:t>
      </w:r>
      <w:r>
        <w:t>demonstration</w:t>
      </w:r>
      <w:r w:rsidRPr="001D3F4B">
        <w:t xml:space="preserve"> </w:t>
      </w:r>
      <w:proofErr w:type="gramStart"/>
      <w:r w:rsidRPr="001D3F4B">
        <w:t>exercises;</w:t>
      </w:r>
      <w:proofErr w:type="gramEnd"/>
    </w:p>
    <w:p w14:paraId="0A861F06" w14:textId="77777777" w:rsidR="00C516A6" w:rsidRPr="001D3F4B" w:rsidRDefault="00C516A6" w:rsidP="00C516A6">
      <w:pPr>
        <w:pStyle w:val="GuidanceBullet"/>
      </w:pPr>
      <w:r w:rsidRPr="001D3F4B">
        <w:t>Need for Regulation and/or Standardisation.</w:t>
      </w:r>
    </w:p>
    <w:p w14:paraId="5660E678" w14:textId="77777777" w:rsidR="00C516A6" w:rsidRDefault="00C516A6" w:rsidP="001F7D03">
      <w:pPr>
        <w:pStyle w:val="Guidance"/>
      </w:pPr>
    </w:p>
    <w:p w14:paraId="5E7679C3" w14:textId="77777777" w:rsidR="003C62E5" w:rsidRDefault="003C62E5" w:rsidP="003C62E5">
      <w:pPr>
        <w:pStyle w:val="Heading1"/>
        <w:ind w:left="431" w:hanging="431"/>
      </w:pPr>
      <w:bookmarkStart w:id="86" w:name="_Toc370399422"/>
      <w:r>
        <w:lastRenderedPageBreak/>
        <w:t>Summary of the Communication Activities</w:t>
      </w:r>
      <w:bookmarkEnd w:id="86"/>
    </w:p>
    <w:p w14:paraId="022A0476" w14:textId="77777777" w:rsidR="003C62E5" w:rsidRDefault="003C62E5" w:rsidP="001F7D03">
      <w:pPr>
        <w:pStyle w:val="Guidance"/>
      </w:pPr>
    </w:p>
    <w:p w14:paraId="20F9D572" w14:textId="77777777" w:rsidR="00A15446" w:rsidRDefault="00A15446" w:rsidP="001F7D03">
      <w:pPr>
        <w:pStyle w:val="Guidance"/>
      </w:pPr>
      <w:r>
        <w:t xml:space="preserve">Please define </w:t>
      </w:r>
      <w:r w:rsidR="00F13A24">
        <w:t xml:space="preserve">communication achievements. </w:t>
      </w:r>
      <w:r>
        <w:t xml:space="preserve">If </w:t>
      </w:r>
      <w:r w:rsidR="00F13A24">
        <w:t>there are some deviations from the communication objectives,</w:t>
      </w:r>
      <w:r w:rsidR="00BB573F">
        <w:t xml:space="preserve"> please </w:t>
      </w:r>
      <w:r w:rsidR="00F13A24">
        <w:t xml:space="preserve">define them and provide your justification in this </w:t>
      </w:r>
      <w:proofErr w:type="gramStart"/>
      <w:r w:rsidR="00F13A24">
        <w:t>chapter.</w:t>
      </w:r>
      <w:r>
        <w:t>.</w:t>
      </w:r>
      <w:proofErr w:type="gramEnd"/>
      <w:r w:rsidR="00605676">
        <w:t xml:space="preserve"> Please </w:t>
      </w:r>
      <w:r w:rsidR="00C3085E">
        <w:t>include</w:t>
      </w:r>
      <w:r w:rsidR="00605676">
        <w:t xml:space="preserve"> the</w:t>
      </w:r>
      <w:r w:rsidR="00C3085E">
        <w:t xml:space="preserve"> Copies of the Communication Material</w:t>
      </w:r>
      <w:r w:rsidR="00605676">
        <w:t>/records</w:t>
      </w:r>
      <w:r w:rsidR="00C3085E">
        <w:t xml:space="preserve"> in an Annex </w:t>
      </w:r>
    </w:p>
    <w:p w14:paraId="2B7E4132" w14:textId="24E3F73F" w:rsidR="008C55A0" w:rsidRDefault="008C55A0">
      <w:pPr>
        <w:rPr>
          <w:i/>
          <w:iCs/>
          <w:color w:val="333399"/>
          <w:sz w:val="18"/>
        </w:rPr>
      </w:pPr>
      <w:r>
        <w:br w:type="page"/>
      </w:r>
    </w:p>
    <w:p w14:paraId="2597F049" w14:textId="77777777" w:rsidR="003C62E5" w:rsidRDefault="003C62E5" w:rsidP="003C62E5">
      <w:pPr>
        <w:pStyle w:val="Heading1"/>
        <w:ind w:left="431" w:hanging="431"/>
      </w:pPr>
      <w:bookmarkStart w:id="87" w:name="_Toc370399423"/>
      <w:r>
        <w:lastRenderedPageBreak/>
        <w:t>Next Steps</w:t>
      </w:r>
      <w:bookmarkEnd w:id="87"/>
      <w:r>
        <w:t xml:space="preserve"> </w:t>
      </w:r>
    </w:p>
    <w:p w14:paraId="50E9E12F" w14:textId="77777777" w:rsidR="0084404E" w:rsidRDefault="00AB7974" w:rsidP="00887622">
      <w:pPr>
        <w:pStyle w:val="BodyText"/>
        <w:rPr>
          <w:i/>
          <w:color w:val="333399"/>
          <w:sz w:val="18"/>
        </w:rPr>
      </w:pPr>
      <w:r>
        <w:rPr>
          <w:i/>
          <w:iCs/>
          <w:color w:val="333399"/>
          <w:sz w:val="18"/>
        </w:rPr>
        <w:t>D</w:t>
      </w:r>
      <w:r w:rsidR="006A7A60" w:rsidRPr="00887622">
        <w:rPr>
          <w:i/>
          <w:iCs/>
          <w:color w:val="333399"/>
          <w:sz w:val="18"/>
        </w:rPr>
        <w:t xml:space="preserve">escribe </w:t>
      </w:r>
      <w:r w:rsidR="0020064F" w:rsidRPr="00887622">
        <w:rPr>
          <w:i/>
          <w:iCs/>
          <w:color w:val="333399"/>
          <w:sz w:val="18"/>
        </w:rPr>
        <w:t xml:space="preserve">the </w:t>
      </w:r>
      <w:r w:rsidR="006A7A60" w:rsidRPr="00887622">
        <w:rPr>
          <w:i/>
          <w:iCs/>
          <w:color w:val="333399"/>
          <w:sz w:val="18"/>
        </w:rPr>
        <w:t xml:space="preserve">necessary steps for implementation of the demonstrated solutions </w:t>
      </w:r>
      <w:r>
        <w:rPr>
          <w:i/>
          <w:iCs/>
          <w:color w:val="333399"/>
          <w:sz w:val="18"/>
        </w:rPr>
        <w:t xml:space="preserve">- </w:t>
      </w:r>
      <w:r w:rsidR="008D41D2">
        <w:rPr>
          <w:i/>
          <w:iCs/>
          <w:color w:val="333399"/>
          <w:sz w:val="18"/>
        </w:rPr>
        <w:t>h</w:t>
      </w:r>
      <w:r w:rsidR="008D41D2" w:rsidRPr="005B1D9D">
        <w:rPr>
          <w:i/>
          <w:iCs/>
          <w:color w:val="333399"/>
          <w:sz w:val="18"/>
        </w:rPr>
        <w:t>ow and when</w:t>
      </w:r>
      <w:r w:rsidR="008D41D2">
        <w:rPr>
          <w:i/>
          <w:iCs/>
          <w:color w:val="333399"/>
          <w:sz w:val="18"/>
        </w:rPr>
        <w:t xml:space="preserve"> it is</w:t>
      </w:r>
      <w:r w:rsidR="008D41D2" w:rsidRPr="005B1D9D">
        <w:rPr>
          <w:i/>
          <w:iCs/>
          <w:color w:val="333399"/>
          <w:sz w:val="18"/>
        </w:rPr>
        <w:t xml:space="preserve"> inten</w:t>
      </w:r>
      <w:r w:rsidR="008D41D2">
        <w:rPr>
          <w:i/>
          <w:iCs/>
          <w:color w:val="333399"/>
          <w:sz w:val="18"/>
        </w:rPr>
        <w:t>ded</w:t>
      </w:r>
      <w:r w:rsidR="008D41D2" w:rsidRPr="005B1D9D">
        <w:rPr>
          <w:i/>
          <w:iCs/>
          <w:color w:val="333399"/>
          <w:sz w:val="18"/>
        </w:rPr>
        <w:t xml:space="preserve"> to proceed </w:t>
      </w:r>
      <w:r>
        <w:rPr>
          <w:i/>
          <w:iCs/>
          <w:color w:val="333399"/>
          <w:sz w:val="18"/>
        </w:rPr>
        <w:t xml:space="preserve">with the </w:t>
      </w:r>
      <w:r w:rsidR="008D41D2" w:rsidRPr="005B1D9D">
        <w:rPr>
          <w:i/>
          <w:iCs/>
          <w:color w:val="333399"/>
          <w:sz w:val="18"/>
        </w:rPr>
        <w:t xml:space="preserve">implementation </w:t>
      </w:r>
      <w:r>
        <w:rPr>
          <w:i/>
          <w:iCs/>
          <w:color w:val="333399"/>
          <w:sz w:val="18"/>
        </w:rPr>
        <w:t xml:space="preserve">of the tested solutions </w:t>
      </w:r>
      <w:r w:rsidR="008D41D2" w:rsidRPr="005B1D9D">
        <w:rPr>
          <w:i/>
          <w:iCs/>
          <w:color w:val="333399"/>
          <w:sz w:val="18"/>
        </w:rPr>
        <w:t>(</w:t>
      </w:r>
      <w:r>
        <w:rPr>
          <w:i/>
          <w:iCs/>
          <w:color w:val="333399"/>
          <w:sz w:val="18"/>
        </w:rPr>
        <w:t>including timeframe</w:t>
      </w:r>
      <w:r w:rsidR="008D41D2" w:rsidRPr="005B1D9D">
        <w:rPr>
          <w:i/>
          <w:iCs/>
          <w:color w:val="333399"/>
          <w:sz w:val="18"/>
        </w:rPr>
        <w:t xml:space="preserve">, </w:t>
      </w:r>
      <w:proofErr w:type="gramStart"/>
      <w:r w:rsidR="003F7438">
        <w:rPr>
          <w:i/>
          <w:iCs/>
          <w:color w:val="333399"/>
          <w:sz w:val="18"/>
        </w:rPr>
        <w:t>location</w:t>
      </w:r>
      <w:proofErr w:type="gramEnd"/>
      <w:r w:rsidR="003F7438">
        <w:rPr>
          <w:i/>
          <w:iCs/>
          <w:color w:val="333399"/>
          <w:sz w:val="18"/>
        </w:rPr>
        <w:t xml:space="preserve"> and potential use in </w:t>
      </w:r>
      <w:r w:rsidR="0084404E">
        <w:rPr>
          <w:i/>
          <w:iCs/>
          <w:color w:val="333399"/>
          <w:sz w:val="18"/>
        </w:rPr>
        <w:t>other places</w:t>
      </w:r>
      <w:r w:rsidR="003F7438">
        <w:rPr>
          <w:i/>
          <w:iCs/>
          <w:color w:val="333399"/>
          <w:sz w:val="18"/>
        </w:rPr>
        <w:t>, etc</w:t>
      </w:r>
      <w:r w:rsidR="008D41D2" w:rsidRPr="005B1D9D">
        <w:rPr>
          <w:i/>
          <w:iCs/>
          <w:color w:val="333399"/>
          <w:sz w:val="18"/>
        </w:rPr>
        <w:t xml:space="preserve"> …)</w:t>
      </w:r>
      <w:r w:rsidR="008D41D2">
        <w:rPr>
          <w:i/>
          <w:iCs/>
          <w:color w:val="333399"/>
          <w:sz w:val="18"/>
        </w:rPr>
        <w:t xml:space="preserve"> </w:t>
      </w:r>
      <w:r w:rsidR="006A7A60" w:rsidRPr="00887622">
        <w:rPr>
          <w:i/>
          <w:iCs/>
          <w:color w:val="333399"/>
          <w:sz w:val="18"/>
        </w:rPr>
        <w:t xml:space="preserve">including scenarios, </w:t>
      </w:r>
      <w:r w:rsidR="003F7438">
        <w:rPr>
          <w:i/>
          <w:iCs/>
          <w:color w:val="333399"/>
          <w:sz w:val="18"/>
        </w:rPr>
        <w:t xml:space="preserve">and </w:t>
      </w:r>
      <w:r w:rsidR="006A7A60" w:rsidRPr="00887622">
        <w:rPr>
          <w:i/>
          <w:iCs/>
          <w:color w:val="333399"/>
          <w:sz w:val="18"/>
        </w:rPr>
        <w:t>necessary involvement of stakeholders</w:t>
      </w:r>
      <w:r w:rsidR="0084404E" w:rsidRPr="00887622">
        <w:rPr>
          <w:i/>
          <w:iCs/>
          <w:color w:val="333399"/>
          <w:sz w:val="18"/>
        </w:rPr>
        <w:t xml:space="preserve">. </w:t>
      </w:r>
    </w:p>
    <w:p w14:paraId="3770988C" w14:textId="77777777" w:rsidR="001F7D03" w:rsidRPr="001D3F4B" w:rsidRDefault="001F7D03" w:rsidP="00887622">
      <w:pPr>
        <w:pStyle w:val="Heading2"/>
      </w:pPr>
      <w:bookmarkStart w:id="88" w:name="_Toc368491775"/>
      <w:bookmarkStart w:id="89" w:name="_Toc368491776"/>
      <w:bookmarkStart w:id="90" w:name="_Toc370399424"/>
      <w:bookmarkEnd w:id="88"/>
      <w:bookmarkEnd w:id="89"/>
      <w:r w:rsidRPr="001D3F4B">
        <w:t>Conclusions</w:t>
      </w:r>
      <w:bookmarkEnd w:id="90"/>
    </w:p>
    <w:p w14:paraId="75990FD8" w14:textId="77777777" w:rsidR="001F7D03" w:rsidRPr="001D3F4B" w:rsidRDefault="001F7D03" w:rsidP="00971116">
      <w:pPr>
        <w:pStyle w:val="Guidance"/>
      </w:pPr>
      <w:r w:rsidRPr="001D3F4B">
        <w:t xml:space="preserve">This section gives a summary of the conclusions raised by the synthesis of the different </w:t>
      </w:r>
      <w:r w:rsidR="00446A30">
        <w:t>d</w:t>
      </w:r>
      <w:r w:rsidR="002545B9">
        <w:t>emonstration</w:t>
      </w:r>
      <w:r w:rsidRPr="001D3F4B">
        <w:t xml:space="preserve"> exercises analysis, particularly on the close</w:t>
      </w:r>
      <w:r w:rsidR="00971116" w:rsidRPr="001D3F4B">
        <w:t>-</w:t>
      </w:r>
      <w:r w:rsidRPr="001D3F4B">
        <w:t>out of the relevant requirements including deviations. It argues and prepares the recommendations.</w:t>
      </w:r>
    </w:p>
    <w:p w14:paraId="0C01BB45" w14:textId="77777777" w:rsidR="001F7D03" w:rsidRPr="001D3F4B" w:rsidRDefault="001F7D03" w:rsidP="007236D4">
      <w:pPr>
        <w:pStyle w:val="Heading2"/>
      </w:pPr>
      <w:bookmarkStart w:id="91" w:name="_Toc370399425"/>
      <w:r w:rsidRPr="001D3F4B">
        <w:t>Recommendations</w:t>
      </w:r>
      <w:bookmarkEnd w:id="91"/>
    </w:p>
    <w:p w14:paraId="397A0BD3" w14:textId="77777777" w:rsidR="001F7D03" w:rsidRPr="001D3F4B" w:rsidRDefault="001F7D03" w:rsidP="001F7D03">
      <w:pPr>
        <w:pStyle w:val="Guidance"/>
      </w:pPr>
      <w:r w:rsidRPr="001D3F4B">
        <w:t xml:space="preserve">Recommendations are especially expected in case one or more </w:t>
      </w:r>
      <w:r w:rsidR="002545B9">
        <w:t>demonstration</w:t>
      </w:r>
      <w:r w:rsidRPr="001D3F4B">
        <w:t xml:space="preserve"> exercises/objectives were unsatisfactory or in case of deviations from the planning.</w:t>
      </w:r>
      <w:r w:rsidR="00B04998">
        <w:t xml:space="preserve"> If </w:t>
      </w:r>
      <w:r w:rsidR="00B04998" w:rsidRPr="00B04998">
        <w:t xml:space="preserve">implementation </w:t>
      </w:r>
      <w:r w:rsidR="00B04998">
        <w:t xml:space="preserve">is not </w:t>
      </w:r>
      <w:proofErr w:type="gramStart"/>
      <w:r w:rsidR="00B04998">
        <w:t>possible</w:t>
      </w:r>
      <w:proofErr w:type="gramEnd"/>
      <w:r w:rsidR="00B04998">
        <w:t xml:space="preserve"> please describe why as it can be </w:t>
      </w:r>
      <w:r w:rsidR="00B04998" w:rsidRPr="00B04998">
        <w:t xml:space="preserve">understood by </w:t>
      </w:r>
      <w:r w:rsidR="00B04998">
        <w:t xml:space="preserve">a general public. </w:t>
      </w:r>
    </w:p>
    <w:p w14:paraId="1A247B9D" w14:textId="77777777" w:rsidR="001F7D03" w:rsidRPr="001D3F4B" w:rsidRDefault="001F7D03" w:rsidP="001F7D03">
      <w:pPr>
        <w:pStyle w:val="Guidance"/>
      </w:pPr>
      <w:r w:rsidRPr="001D3F4B">
        <w:t>Possible recommendations could include:</w:t>
      </w:r>
    </w:p>
    <w:p w14:paraId="04A70756" w14:textId="77777777" w:rsidR="001F7D03" w:rsidRPr="001D3F4B" w:rsidRDefault="003C0377" w:rsidP="003C0377">
      <w:pPr>
        <w:pStyle w:val="GuidanceBullet"/>
      </w:pPr>
      <w:r w:rsidRPr="001D3F4B">
        <w:t>c</w:t>
      </w:r>
      <w:r w:rsidR="001F7D03" w:rsidRPr="001D3F4B">
        <w:t xml:space="preserve">hanges to the concept, achievability of performance </w:t>
      </w:r>
      <w:proofErr w:type="gramStart"/>
      <w:r w:rsidR="001F7D03" w:rsidRPr="001D3F4B">
        <w:t>goals;</w:t>
      </w:r>
      <w:proofErr w:type="gramEnd"/>
    </w:p>
    <w:p w14:paraId="16D124CB" w14:textId="77777777" w:rsidR="001F7D03" w:rsidRPr="001D3F4B" w:rsidRDefault="001F7D03" w:rsidP="003C0377">
      <w:pPr>
        <w:pStyle w:val="GuidanceBullet"/>
      </w:pPr>
      <w:r w:rsidRPr="001D3F4B">
        <w:t xml:space="preserve">the modification of requirements, </w:t>
      </w:r>
      <w:r w:rsidR="002545B9">
        <w:t>demonstration</w:t>
      </w:r>
      <w:r w:rsidRPr="001D3F4B">
        <w:t xml:space="preserve"> objectives, </w:t>
      </w:r>
      <w:r w:rsidR="002545B9">
        <w:t>demonstration</w:t>
      </w:r>
      <w:r w:rsidRPr="001D3F4B">
        <w:t xml:space="preserve"> scenario or </w:t>
      </w:r>
      <w:r w:rsidR="002545B9">
        <w:t>demonstration</w:t>
      </w:r>
      <w:r w:rsidRPr="001D3F4B">
        <w:t xml:space="preserve"> exercises and repetition or continuation of some </w:t>
      </w:r>
      <w:r w:rsidR="002545B9">
        <w:t>demonstration</w:t>
      </w:r>
      <w:r w:rsidRPr="001D3F4B">
        <w:t xml:space="preserve"> </w:t>
      </w:r>
      <w:proofErr w:type="gramStart"/>
      <w:r w:rsidRPr="001D3F4B">
        <w:t>exercises;</w:t>
      </w:r>
      <w:proofErr w:type="gramEnd"/>
    </w:p>
    <w:p w14:paraId="707D3C36" w14:textId="77777777" w:rsidR="004E4771" w:rsidRDefault="004E4771" w:rsidP="00B35ED7">
      <w:pPr>
        <w:pStyle w:val="GuidanceBullet"/>
      </w:pPr>
      <w:r w:rsidRPr="001D3F4B">
        <w:t xml:space="preserve">Need for Regulation and/or </w:t>
      </w:r>
      <w:proofErr w:type="gramStart"/>
      <w:r w:rsidRPr="001D3F4B">
        <w:t>Standardisation</w:t>
      </w:r>
      <w:r w:rsidR="00373C9A">
        <w:t>;</w:t>
      </w:r>
      <w:proofErr w:type="gramEnd"/>
    </w:p>
    <w:p w14:paraId="0F7BD3DD" w14:textId="77777777" w:rsidR="00B04998" w:rsidRDefault="00B04998" w:rsidP="00B35ED7">
      <w:pPr>
        <w:pStyle w:val="GuidanceBullet"/>
      </w:pPr>
      <w:r>
        <w:t>Need for procurement</w:t>
      </w:r>
      <w:r w:rsidR="00373C9A">
        <w:t>.</w:t>
      </w:r>
    </w:p>
    <w:p w14:paraId="1C7B7CA9" w14:textId="1D449B20" w:rsidR="00BC6EF2" w:rsidRDefault="00BC6EF2">
      <w:pPr>
        <w:rPr>
          <w:i/>
          <w:iCs/>
          <w:color w:val="333399"/>
          <w:sz w:val="18"/>
        </w:rPr>
      </w:pPr>
      <w:r>
        <w:br w:type="page"/>
      </w:r>
    </w:p>
    <w:p w14:paraId="29441A16" w14:textId="77777777" w:rsidR="00D26C16" w:rsidRPr="001D3F4B" w:rsidRDefault="00D26C16" w:rsidP="007236D4">
      <w:pPr>
        <w:pStyle w:val="Heading1"/>
      </w:pPr>
      <w:bookmarkStart w:id="92" w:name="_Toc368492072"/>
      <w:bookmarkStart w:id="93" w:name="_Toc368494586"/>
      <w:bookmarkStart w:id="94" w:name="_Toc368492074"/>
      <w:bookmarkStart w:id="95" w:name="_Toc368494588"/>
      <w:bookmarkStart w:id="96" w:name="_Toc368492086"/>
      <w:bookmarkStart w:id="97" w:name="_Toc368494600"/>
      <w:bookmarkStart w:id="98" w:name="_Toc368492088"/>
      <w:bookmarkStart w:id="99" w:name="_Toc368494602"/>
      <w:bookmarkStart w:id="100" w:name="_Toc368492143"/>
      <w:bookmarkStart w:id="101" w:name="_Toc368494657"/>
      <w:bookmarkStart w:id="102" w:name="_Toc368492144"/>
      <w:bookmarkStart w:id="103" w:name="_Toc368494658"/>
      <w:bookmarkStart w:id="104" w:name="_Toc368492149"/>
      <w:bookmarkStart w:id="105" w:name="_Toc368494663"/>
      <w:bookmarkStart w:id="106" w:name="_Toc368492150"/>
      <w:bookmarkStart w:id="107" w:name="_Toc368494664"/>
      <w:bookmarkStart w:id="108" w:name="_Toc370399426"/>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Pr="001D3F4B">
        <w:lastRenderedPageBreak/>
        <w:t>References</w:t>
      </w:r>
      <w:bookmarkEnd w:id="108"/>
    </w:p>
    <w:p w14:paraId="34A98CAB" w14:textId="77777777" w:rsidR="000F2B85" w:rsidRPr="001D3F4B" w:rsidRDefault="000F2B85" w:rsidP="000F2B85">
      <w:pPr>
        <w:pStyle w:val="Guidance"/>
      </w:pPr>
      <w:r w:rsidRPr="001D3F4B">
        <w:t>Reference to Main Documentation, delete If not required.</w:t>
      </w:r>
    </w:p>
    <w:p w14:paraId="67864B51" w14:textId="77777777" w:rsidR="000F2B85" w:rsidRPr="001D3F4B" w:rsidRDefault="000F2B85" w:rsidP="000F2B85">
      <w:pPr>
        <w:pStyle w:val="Guidance"/>
      </w:pPr>
      <w:r w:rsidRPr="001D3F4B">
        <w:t xml:space="preserve">This section identifies the documents (name, reference, source project) the </w:t>
      </w:r>
      <w:r w:rsidR="002545B9">
        <w:t>Demonstration</w:t>
      </w:r>
      <w:r w:rsidRPr="001D3F4B">
        <w:t xml:space="preserve"> Report </w:t>
      </w:r>
      <w:proofErr w:type="gramStart"/>
      <w:r w:rsidRPr="001D3F4B">
        <w:t>has to</w:t>
      </w:r>
      <w:proofErr w:type="gramEnd"/>
      <w:r w:rsidRPr="001D3F4B">
        <w:t xml:space="preserve"> comply to or to be used as additional inputs.</w:t>
      </w:r>
    </w:p>
    <w:p w14:paraId="26046268" w14:textId="77777777" w:rsidR="000F2B85" w:rsidRDefault="000F2B85" w:rsidP="007236D4">
      <w:pPr>
        <w:pStyle w:val="Heading2"/>
      </w:pPr>
      <w:bookmarkStart w:id="109" w:name="_Toc370399427"/>
      <w:r w:rsidRPr="001D3F4B">
        <w:t>Applicable Documents</w:t>
      </w:r>
      <w:bookmarkEnd w:id="109"/>
    </w:p>
    <w:p w14:paraId="113FEC8D" w14:textId="77777777" w:rsidR="00C534CC" w:rsidRPr="00C534CC" w:rsidRDefault="00C534CC" w:rsidP="00C534CC">
      <w:pPr>
        <w:pStyle w:val="BodyText"/>
      </w:pPr>
      <w:r w:rsidRPr="001D3F4B">
        <w:t>The documents mentioned in the template are examples that can be removed</w:t>
      </w:r>
    </w:p>
    <w:p w14:paraId="5C629C9C" w14:textId="77777777" w:rsidR="00C534CC" w:rsidRPr="001D3F4B" w:rsidRDefault="00C534CC" w:rsidP="00C534CC">
      <w:pPr>
        <w:pStyle w:val="BodyText"/>
        <w:numPr>
          <w:ilvl w:val="0"/>
          <w:numId w:val="14"/>
        </w:numPr>
        <w:tabs>
          <w:tab w:val="left" w:pos="9026"/>
        </w:tabs>
      </w:pPr>
      <w:r w:rsidRPr="001D3F4B">
        <w:t>EUROCONTROL ATM Lexicon</w:t>
      </w:r>
      <w:r w:rsidRPr="001D3F4B">
        <w:tab/>
      </w:r>
      <w:r w:rsidRPr="001D3F4B">
        <w:br/>
      </w:r>
      <w:hyperlink r:id="rId12" w:history="1">
        <w:r w:rsidRPr="001D3F4B">
          <w:rPr>
            <w:rStyle w:val="Hyperlink"/>
          </w:rPr>
          <w:t>https://extranet.eurocontrol.int/http://atmlexicon.eurocontrol.int/en/index.php/SESAR</w:t>
        </w:r>
      </w:hyperlink>
    </w:p>
    <w:p w14:paraId="4E1F0023" w14:textId="77777777" w:rsidR="00C534CC" w:rsidRPr="00C534CC" w:rsidRDefault="00C534CC" w:rsidP="00C534CC">
      <w:pPr>
        <w:pStyle w:val="BodyText"/>
      </w:pPr>
    </w:p>
    <w:p w14:paraId="16551509" w14:textId="77777777" w:rsidR="000F2B85" w:rsidRPr="001D3F4B" w:rsidRDefault="000F2B85" w:rsidP="007236D4">
      <w:pPr>
        <w:pStyle w:val="Heading2"/>
      </w:pPr>
      <w:bookmarkStart w:id="110" w:name="_Toc368473410"/>
      <w:bookmarkStart w:id="111" w:name="_Toc368489284"/>
      <w:bookmarkStart w:id="112" w:name="_Toc368489338"/>
      <w:bookmarkStart w:id="113" w:name="_Toc368489391"/>
      <w:bookmarkStart w:id="114" w:name="_Toc368489615"/>
      <w:bookmarkStart w:id="115" w:name="_Toc368489704"/>
      <w:bookmarkStart w:id="116" w:name="_Toc368490324"/>
      <w:bookmarkStart w:id="117" w:name="_Toc368490853"/>
      <w:bookmarkStart w:id="118" w:name="_Toc368491493"/>
      <w:bookmarkStart w:id="119" w:name="_Toc368491788"/>
      <w:bookmarkStart w:id="120" w:name="_Toc368492153"/>
      <w:bookmarkStart w:id="121" w:name="_Toc368494667"/>
      <w:bookmarkStart w:id="122" w:name="_Toc370399428"/>
      <w:bookmarkEnd w:id="110"/>
      <w:bookmarkEnd w:id="111"/>
      <w:bookmarkEnd w:id="112"/>
      <w:bookmarkEnd w:id="113"/>
      <w:bookmarkEnd w:id="114"/>
      <w:bookmarkEnd w:id="115"/>
      <w:bookmarkEnd w:id="116"/>
      <w:bookmarkEnd w:id="117"/>
      <w:bookmarkEnd w:id="118"/>
      <w:bookmarkEnd w:id="119"/>
      <w:bookmarkEnd w:id="120"/>
      <w:bookmarkEnd w:id="121"/>
      <w:r w:rsidRPr="001D3F4B">
        <w:t>Reference Documents</w:t>
      </w:r>
      <w:bookmarkEnd w:id="122"/>
    </w:p>
    <w:p w14:paraId="5914B756" w14:textId="77777777" w:rsidR="00C534CC" w:rsidRPr="001D3F4B" w:rsidRDefault="00C534CC" w:rsidP="00C534CC">
      <w:pPr>
        <w:pStyle w:val="Guidance"/>
      </w:pPr>
      <w:r w:rsidRPr="001D3F4B">
        <w:t>The documents mentioned in the template are examples that can be removed.</w:t>
      </w:r>
    </w:p>
    <w:p w14:paraId="0ACA3982" w14:textId="77777777" w:rsidR="00C534CC" w:rsidRPr="00C534CC" w:rsidRDefault="00C534CC" w:rsidP="00C534CC">
      <w:pPr>
        <w:pStyle w:val="BodyText"/>
      </w:pPr>
      <w:r w:rsidRPr="001D3F4B">
        <w:t xml:space="preserve">The </w:t>
      </w:r>
      <w:r w:rsidRPr="00C534CC">
        <w:t>following documents provide input/guidance/further information/other:</w:t>
      </w:r>
    </w:p>
    <w:p w14:paraId="0B0CECD9" w14:textId="77777777" w:rsidR="007F5851" w:rsidRDefault="007F5851" w:rsidP="00C534CC">
      <w:pPr>
        <w:pStyle w:val="BodyText"/>
        <w:numPr>
          <w:ilvl w:val="0"/>
          <w:numId w:val="37"/>
        </w:numPr>
        <w:tabs>
          <w:tab w:val="left" w:pos="9026"/>
        </w:tabs>
      </w:pPr>
      <w:bookmarkStart w:id="123" w:name="_Ref316387302"/>
      <w:bookmarkStart w:id="124" w:name="_Ref319590615"/>
      <w:r>
        <w:t>Demonstration Design</w:t>
      </w:r>
    </w:p>
    <w:p w14:paraId="09E6F24A" w14:textId="77777777" w:rsidR="00C534CC" w:rsidRPr="00C534CC" w:rsidRDefault="00C534CC" w:rsidP="00C534CC">
      <w:pPr>
        <w:pStyle w:val="BodyText"/>
        <w:numPr>
          <w:ilvl w:val="0"/>
          <w:numId w:val="37"/>
        </w:numPr>
        <w:tabs>
          <w:tab w:val="left" w:pos="9026"/>
        </w:tabs>
      </w:pPr>
      <w:r w:rsidRPr="00C534CC">
        <w:t xml:space="preserve">Deployment Scenario </w:t>
      </w:r>
      <w:r w:rsidR="007F5851">
        <w:t>Descriptions</w:t>
      </w:r>
    </w:p>
    <w:p w14:paraId="7BE9AFDC" w14:textId="77777777" w:rsidR="00C534CC" w:rsidRPr="00C534CC" w:rsidRDefault="00C534CC" w:rsidP="00C534CC">
      <w:pPr>
        <w:pStyle w:val="BodyText"/>
        <w:numPr>
          <w:ilvl w:val="0"/>
          <w:numId w:val="37"/>
        </w:numPr>
        <w:tabs>
          <w:tab w:val="left" w:pos="9026"/>
        </w:tabs>
      </w:pPr>
      <w:r w:rsidRPr="00C534CC">
        <w:t>Communication</w:t>
      </w:r>
      <w:r>
        <w:t xml:space="preserve"> Plan </w:t>
      </w:r>
    </w:p>
    <w:p w14:paraId="4F0C86DA" w14:textId="77777777" w:rsidR="00C534CC" w:rsidRDefault="00C534CC" w:rsidP="00C534CC">
      <w:pPr>
        <w:pStyle w:val="BodyText"/>
        <w:numPr>
          <w:ilvl w:val="0"/>
          <w:numId w:val="37"/>
        </w:numPr>
        <w:tabs>
          <w:tab w:val="left" w:pos="9026"/>
        </w:tabs>
      </w:pPr>
      <w:r>
        <w:t>AATM Master Plan</w:t>
      </w:r>
      <w:r>
        <w:tab/>
      </w:r>
      <w:r>
        <w:br/>
      </w:r>
      <w:hyperlink r:id="rId13" w:history="1">
        <w:r w:rsidRPr="00254179">
          <w:rPr>
            <w:rStyle w:val="Hyperlink"/>
          </w:rPr>
          <w:t>https://www.atmmasterplan.eu</w:t>
        </w:r>
      </w:hyperlink>
      <w:bookmarkEnd w:id="123"/>
      <w:bookmarkEnd w:id="124"/>
    </w:p>
    <w:p w14:paraId="2E9E43D2" w14:textId="77777777" w:rsidR="006455C5" w:rsidRPr="001D3F4B" w:rsidRDefault="006455C5" w:rsidP="00B35ED7">
      <w:pPr>
        <w:pStyle w:val="BodyText"/>
      </w:pPr>
    </w:p>
    <w:p w14:paraId="089C94FA" w14:textId="77777777" w:rsidR="00D0482B" w:rsidRPr="001D3F4B" w:rsidRDefault="00D0482B" w:rsidP="007236D4">
      <w:pPr>
        <w:pStyle w:val="AppendixHeading1"/>
      </w:pPr>
      <w:bookmarkStart w:id="125" w:name="_Ref316482482"/>
      <w:bookmarkStart w:id="126" w:name="_Toc370399429"/>
      <w:r w:rsidRPr="001D3F4B">
        <w:lastRenderedPageBreak/>
        <w:t xml:space="preserve">KPA </w:t>
      </w:r>
      <w:bookmarkEnd w:id="125"/>
      <w:r w:rsidR="00297222">
        <w:t>Results</w:t>
      </w:r>
      <w:bookmarkEnd w:id="126"/>
    </w:p>
    <w:p w14:paraId="7A0BEB72" w14:textId="77777777" w:rsidR="00D0482B" w:rsidRPr="001D3F4B" w:rsidRDefault="0084654C" w:rsidP="00D0482B">
      <w:pPr>
        <w:pStyle w:val="Guidance"/>
      </w:pPr>
      <w:r>
        <w:t xml:space="preserve">The </w:t>
      </w:r>
      <w:r w:rsidR="00D0482B" w:rsidRPr="001D3F4B">
        <w:t xml:space="preserve">applicable </w:t>
      </w:r>
      <w:r w:rsidR="002545B9">
        <w:t>demonstration</w:t>
      </w:r>
      <w:r w:rsidR="00D0482B" w:rsidRPr="001D3F4B">
        <w:t xml:space="preserve"> results for </w:t>
      </w:r>
      <w:r w:rsidR="00EB21C4">
        <w:t xml:space="preserve">the addressed </w:t>
      </w:r>
      <w:r w:rsidR="00D0482B" w:rsidRPr="001D3F4B">
        <w:t xml:space="preserve">KPAs should be </w:t>
      </w:r>
      <w:r w:rsidR="00297222">
        <w:t>provided</w:t>
      </w:r>
      <w:r w:rsidR="00297222" w:rsidRPr="001D3F4B">
        <w:t xml:space="preserve"> </w:t>
      </w:r>
      <w:r w:rsidR="00D0482B" w:rsidRPr="001D3F4B">
        <w:t>to ensur</w:t>
      </w:r>
      <w:r w:rsidR="00A820BF" w:rsidRPr="001D3F4B">
        <w:t xml:space="preserve">e completeness and gap analysis. These </w:t>
      </w:r>
      <w:r w:rsidR="00297222">
        <w:t>KPAs</w:t>
      </w:r>
      <w:r w:rsidR="00EB21C4">
        <w:t xml:space="preserve"> </w:t>
      </w:r>
      <w:r w:rsidR="005345C4">
        <w:t>shall be assessed separately by considering the relative objectives defined for the demonstration exercises and the result of the demonstrations. A</w:t>
      </w:r>
      <w:r w:rsidR="00EB21C4">
        <w:t xml:space="preserve">ssessments </w:t>
      </w:r>
      <w:r w:rsidR="004E1C2B">
        <w:t xml:space="preserve">(safety assessment, </w:t>
      </w:r>
      <w:r w:rsidR="004E1C2B" w:rsidRPr="001D3F4B">
        <w:t>Human Performance Assessment</w:t>
      </w:r>
      <w:r w:rsidR="004E1C2B">
        <w:t>,</w:t>
      </w:r>
      <w:r w:rsidR="004E1C2B" w:rsidRPr="001D3F4B">
        <w:t xml:space="preserve"> </w:t>
      </w:r>
      <w:r w:rsidR="004E1C2B">
        <w:t xml:space="preserve">security assessment, environment assessment) </w:t>
      </w:r>
      <w:r w:rsidR="00EB21C4">
        <w:t>results</w:t>
      </w:r>
      <w:r w:rsidR="00297222" w:rsidRPr="001D3F4B">
        <w:t xml:space="preserve"> </w:t>
      </w:r>
      <w:r w:rsidR="00EB21C4">
        <w:t>shall be presented within this document in different appendixes</w:t>
      </w:r>
      <w:r w:rsidR="004E1C2B">
        <w:t>.</w:t>
      </w:r>
    </w:p>
    <w:p w14:paraId="05E45B62" w14:textId="7E256241" w:rsidR="00D26C16" w:rsidRPr="001D3F4B" w:rsidRDefault="00F41325" w:rsidP="00265E38">
      <w:pPr>
        <w:pStyle w:val="Guidance"/>
      </w:pPr>
      <w:r>
        <w:t xml:space="preserve">Please embed the related analysis and assessment reports in the </w:t>
      </w:r>
      <w:r w:rsidR="00B03C97">
        <w:t>relevant appendi</w:t>
      </w:r>
      <w:r w:rsidR="004E1C2B">
        <w:t>xes.</w:t>
      </w:r>
    </w:p>
    <w:p w14:paraId="249276BA" w14:textId="77777777" w:rsidR="00D26C16" w:rsidRPr="001D3F4B" w:rsidRDefault="00D26C16"/>
    <w:sectPr w:rsidR="00D26C16" w:rsidRPr="001D3F4B" w:rsidSect="00CE52F3">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702" w:left="1440" w:header="851" w:footer="384" w:gutter="0"/>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0A935" w14:textId="77777777" w:rsidR="000F0582" w:rsidRDefault="000F0582">
      <w:r>
        <w:separator/>
      </w:r>
    </w:p>
  </w:endnote>
  <w:endnote w:type="continuationSeparator" w:id="0">
    <w:p w14:paraId="715D72B3" w14:textId="77777777" w:rsidR="000F0582" w:rsidRDefault="000F0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144EF" w14:textId="77777777" w:rsidR="00BC6EF2" w:rsidRDefault="00BC6E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E608D" w14:textId="0C4B2519" w:rsidR="00844FDA" w:rsidRPr="005A1A8B" w:rsidRDefault="00265E38" w:rsidP="005A1A8B">
    <w:pPr>
      <w:pStyle w:val="Footer1"/>
      <w:jc w:val="right"/>
      <w:rPr>
        <w:color w:val="333399"/>
      </w:rPr>
    </w:pPr>
    <w:r>
      <w:rPr>
        <w:noProof/>
      </w:rPr>
      <w:drawing>
        <wp:anchor distT="0" distB="0" distL="114300" distR="114300" simplePos="0" relativeHeight="251657728" behindDoc="0" locked="0" layoutInCell="1" allowOverlap="1" wp14:anchorId="12590D70" wp14:editId="3467C707">
          <wp:simplePos x="0" y="0"/>
          <wp:positionH relativeFrom="column">
            <wp:posOffset>-5715</wp:posOffset>
          </wp:positionH>
          <wp:positionV relativeFrom="paragraph">
            <wp:posOffset>-163195</wp:posOffset>
          </wp:positionV>
          <wp:extent cx="4333875" cy="417830"/>
          <wp:effectExtent l="0" t="0" r="0" b="0"/>
          <wp:wrapNone/>
          <wp:docPr id="1" name="Picture 5" descr="SJU Template Foot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JU Template Footer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33875" cy="417830"/>
                  </a:xfrm>
                  <a:prstGeom prst="rect">
                    <a:avLst/>
                  </a:prstGeom>
                  <a:noFill/>
                </pic:spPr>
              </pic:pic>
            </a:graphicData>
          </a:graphic>
          <wp14:sizeRelH relativeFrom="page">
            <wp14:pctWidth>0</wp14:pctWidth>
          </wp14:sizeRelH>
          <wp14:sizeRelV relativeFrom="page">
            <wp14:pctHeight>0</wp14:pctHeight>
          </wp14:sizeRelV>
        </wp:anchor>
      </w:drawing>
    </w:r>
    <w:r w:rsidR="00844FDA" w:rsidRPr="005A1A8B">
      <w:rPr>
        <w:rStyle w:val="PageNumber"/>
        <w:color w:val="333399"/>
      </w:rPr>
      <w:fldChar w:fldCharType="begin"/>
    </w:r>
    <w:r w:rsidR="00844FDA" w:rsidRPr="005A1A8B">
      <w:rPr>
        <w:rStyle w:val="PageNumber"/>
        <w:color w:val="333399"/>
      </w:rPr>
      <w:instrText xml:space="preserve"> PAGE </w:instrText>
    </w:r>
    <w:r w:rsidR="00844FDA" w:rsidRPr="005A1A8B">
      <w:rPr>
        <w:rStyle w:val="PageNumber"/>
        <w:color w:val="333399"/>
      </w:rPr>
      <w:fldChar w:fldCharType="separate"/>
    </w:r>
    <w:r w:rsidR="00CD3E62">
      <w:rPr>
        <w:rStyle w:val="PageNumber"/>
        <w:noProof/>
        <w:color w:val="333399"/>
      </w:rPr>
      <w:t>2</w:t>
    </w:r>
    <w:r w:rsidR="00844FDA" w:rsidRPr="005A1A8B">
      <w:rPr>
        <w:rStyle w:val="PageNumber"/>
        <w:color w:val="333399"/>
      </w:rPr>
      <w:fldChar w:fldCharType="end"/>
    </w:r>
    <w:r w:rsidR="00844FDA" w:rsidRPr="005A1A8B">
      <w:rPr>
        <w:rStyle w:val="PageNumber"/>
        <w:color w:val="333399"/>
      </w:rPr>
      <w:t xml:space="preserve"> of </w:t>
    </w:r>
    <w:r w:rsidR="00844FDA" w:rsidRPr="005A1A8B">
      <w:rPr>
        <w:rStyle w:val="PageNumber"/>
        <w:color w:val="333399"/>
      </w:rPr>
      <w:fldChar w:fldCharType="begin"/>
    </w:r>
    <w:r w:rsidR="00844FDA" w:rsidRPr="005A1A8B">
      <w:rPr>
        <w:rStyle w:val="PageNumber"/>
        <w:color w:val="333399"/>
      </w:rPr>
      <w:instrText xml:space="preserve"> NUMPAGES </w:instrText>
    </w:r>
    <w:r w:rsidR="00844FDA" w:rsidRPr="005A1A8B">
      <w:rPr>
        <w:rStyle w:val="PageNumber"/>
        <w:color w:val="333399"/>
      </w:rPr>
      <w:fldChar w:fldCharType="separate"/>
    </w:r>
    <w:r w:rsidR="00CD3E62">
      <w:rPr>
        <w:rStyle w:val="PageNumber"/>
        <w:noProof/>
        <w:color w:val="333399"/>
      </w:rPr>
      <w:t>20</w:t>
    </w:r>
    <w:r w:rsidR="00844FDA" w:rsidRPr="005A1A8B">
      <w:rPr>
        <w:rStyle w:val="PageNumber"/>
        <w:color w:val="333399"/>
      </w:rPr>
      <w:fldChar w:fldCharType="end"/>
    </w:r>
  </w:p>
  <w:p w14:paraId="462AE3C1" w14:textId="77777777" w:rsidR="00844FDA" w:rsidRPr="001279F9" w:rsidRDefault="00844FDA" w:rsidP="001279F9">
    <w:pPr>
      <w:jc w:val="right"/>
    </w:pPr>
  </w:p>
  <w:p w14:paraId="7670377B" w14:textId="77777777" w:rsidR="00844FDA" w:rsidRPr="000C4EEC" w:rsidRDefault="00844FDA" w:rsidP="008B5D34">
    <w:pPr>
      <w:pStyle w:val="Footer1"/>
    </w:pPr>
    <w:r w:rsidRPr="003C62E5">
      <w:t xml:space="preserve">©SESAR JOINT UNDERTAKING, 2011. Created by </w:t>
    </w:r>
    <w:r w:rsidRPr="003C62E5">
      <w:rPr>
        <w:i/>
        <w:color w:val="333399"/>
      </w:rPr>
      <w:t>[Member(s)]</w:t>
    </w:r>
    <w:r w:rsidRPr="003C62E5">
      <w:t xml:space="preserve"> for the SESAR Joint Undertaking within the frame of the SESAR Programme co-financed by the EU and EUROCONTROL. Reprint with approval of publisher and the source properly acknowledged.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96C46" w14:textId="77777777" w:rsidR="00BC6EF2" w:rsidRDefault="00BC6E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77226" w14:textId="77777777" w:rsidR="000F0582" w:rsidRDefault="000F0582">
      <w:r>
        <w:separator/>
      </w:r>
    </w:p>
  </w:footnote>
  <w:footnote w:type="continuationSeparator" w:id="0">
    <w:p w14:paraId="00B4F846" w14:textId="77777777" w:rsidR="000F0582" w:rsidRDefault="000F05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54C4" w14:textId="77777777" w:rsidR="00BC6EF2" w:rsidRDefault="00BC6E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EAF70" w14:textId="77777777" w:rsidR="00844FDA" w:rsidRDefault="00844FDA" w:rsidP="004C2B45">
    <w:pPr>
      <w:pStyle w:val="SJUHeaderGreen"/>
      <w:tabs>
        <w:tab w:val="right" w:pos="9072"/>
      </w:tabs>
    </w:pPr>
    <w:r>
      <w:t xml:space="preserve">Project Number </w:t>
    </w:r>
    <w:fldSimple w:instr=" DOCPROPERTY  Lot  \* MERGEFORMAT ">
      <w:r w:rsidR="00265E38">
        <w:t>00</w:t>
      </w:r>
    </w:fldSimple>
    <w:r>
      <w:t>.</w:t>
    </w:r>
    <w:fldSimple w:instr=" DOCPROPERTY  P  \* MERGEFORMAT ">
      <w:r w:rsidR="00265E38">
        <w:t>00</w:t>
      </w:r>
    </w:fldSimple>
    <w:r>
      <w:tab/>
      <w:t xml:space="preserve">Edition </w:t>
    </w:r>
    <w:fldSimple w:instr=" DOCPROPERTY  Edition  \* MERGEFORMAT ">
      <w:r w:rsidR="00265E38">
        <w:t>00.00.00</w:t>
      </w:r>
    </w:fldSimple>
  </w:p>
  <w:p w14:paraId="2ABD48EF" w14:textId="77777777" w:rsidR="00844FDA" w:rsidRPr="00632A4D" w:rsidRDefault="00265E38" w:rsidP="004C2B45">
    <w:pPr>
      <w:pStyle w:val="SJUHeaderGreen"/>
    </w:pPr>
    <w:fldSimple w:instr=" DOCPROPERTY  Title  \* MERGEFORMAT ">
      <w:r>
        <w:t>Demonstration Report Template</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32E20" w14:textId="77777777" w:rsidR="00BC6EF2" w:rsidRDefault="00BC6E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10EE"/>
    <w:multiLevelType w:val="multilevel"/>
    <w:tmpl w:val="A8EE5E46"/>
    <w:numStyleLink w:val="Reference"/>
  </w:abstractNum>
  <w:abstractNum w:abstractNumId="1" w15:restartNumberingAfterBreak="0">
    <w:nsid w:val="0D8E3D10"/>
    <w:multiLevelType w:val="multilevel"/>
    <w:tmpl w:val="A8EE5E46"/>
    <w:numStyleLink w:val="Reference"/>
  </w:abstractNum>
  <w:abstractNum w:abstractNumId="2" w15:restartNumberingAfterBreak="0">
    <w:nsid w:val="14152764"/>
    <w:multiLevelType w:val="multilevel"/>
    <w:tmpl w:val="A8EE5E46"/>
    <w:numStyleLink w:val="Reference"/>
  </w:abstractNum>
  <w:abstractNum w:abstractNumId="3" w15:restartNumberingAfterBreak="0">
    <w:nsid w:val="14AB24E1"/>
    <w:multiLevelType w:val="hybridMultilevel"/>
    <w:tmpl w:val="F894C67E"/>
    <w:lvl w:ilvl="0" w:tplc="54EC47FC">
      <w:start w:val="1"/>
      <w:numFmt w:val="bullet"/>
      <w:pStyle w:val="GuidanceBullet2"/>
      <w:lvlText w:val="o"/>
      <w:lvlJc w:val="left"/>
      <w:pPr>
        <w:tabs>
          <w:tab w:val="num" w:pos="1440"/>
        </w:tabs>
        <w:ind w:left="1440" w:hanging="360"/>
      </w:pPr>
      <w:rPr>
        <w:rFonts w:ascii="Courier New" w:hAnsi="Courier New" w:cs="Courier New"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2D460B1D"/>
    <w:multiLevelType w:val="multilevel"/>
    <w:tmpl w:val="96AAA0F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3EBC7E4C"/>
    <w:multiLevelType w:val="multilevel"/>
    <w:tmpl w:val="F0988E72"/>
    <w:lvl w:ilvl="0">
      <w:start w:val="1"/>
      <w:numFmt w:val="bullet"/>
      <w:lvlText w:val=""/>
      <w:lvlJc w:val="left"/>
      <w:pPr>
        <w:tabs>
          <w:tab w:val="num" w:pos="851"/>
        </w:tabs>
        <w:ind w:left="851" w:hanging="284"/>
      </w:pPr>
      <w:rPr>
        <w:rFonts w:ascii="Symbol" w:hAnsi="Symbol" w:hint="default"/>
      </w:rPr>
    </w:lvl>
    <w:lvl w:ilvl="1">
      <w:start w:val="1"/>
      <w:numFmt w:val="bullet"/>
      <w:lvlText w:val="o"/>
      <w:lvlJc w:val="left"/>
      <w:pPr>
        <w:tabs>
          <w:tab w:val="num" w:pos="1440"/>
        </w:tabs>
        <w:ind w:left="1440" w:hanging="360"/>
      </w:pPr>
      <w:rPr>
        <w:rFonts w:ascii="Courier New" w:hAnsi="Courier New"/>
        <w:color w:val="000000"/>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2D611F5"/>
    <w:multiLevelType w:val="hybridMultilevel"/>
    <w:tmpl w:val="65223386"/>
    <w:lvl w:ilvl="0" w:tplc="12B29798">
      <w:start w:val="1"/>
      <w:numFmt w:val="bullet"/>
      <w:pStyle w:val="Mainlist"/>
      <w:lvlText w:val=""/>
      <w:lvlJc w:val="left"/>
      <w:pPr>
        <w:tabs>
          <w:tab w:val="num" w:pos="851"/>
        </w:tabs>
        <w:ind w:left="851" w:hanging="284"/>
      </w:pPr>
      <w:rPr>
        <w:rFonts w:ascii="Symbol" w:hAnsi="Symbol" w:hint="default"/>
      </w:rPr>
    </w:lvl>
    <w:lvl w:ilvl="1" w:tplc="2B7A53FC">
      <w:start w:val="1"/>
      <w:numFmt w:val="bullet"/>
      <w:lvlText w:val="o"/>
      <w:lvlJc w:val="left"/>
      <w:pPr>
        <w:tabs>
          <w:tab w:val="num" w:pos="1440"/>
        </w:tabs>
        <w:ind w:left="1440" w:hanging="360"/>
      </w:pPr>
      <w:rPr>
        <w:rFonts w:ascii="Courier New" w:hAnsi="Courier New" w:cs="Courier New" w:hint="default"/>
      </w:rPr>
    </w:lvl>
    <w:lvl w:ilvl="2" w:tplc="0C9C06C2">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34017E8"/>
    <w:multiLevelType w:val="multilevel"/>
    <w:tmpl w:val="A8EE5E46"/>
    <w:styleLink w:val="Reference"/>
    <w:lvl w:ilvl="0">
      <w:start w:val="1"/>
      <w:numFmt w:val="decimal"/>
      <w:lvlText w:val="[%1]"/>
      <w:lvlJc w:val="left"/>
      <w:pPr>
        <w:tabs>
          <w:tab w:val="num" w:pos="1069"/>
        </w:tabs>
        <w:ind w:left="1069" w:hanging="360"/>
      </w:pPr>
      <w:rPr>
        <w:rFonts w:ascii="Arial" w:hAnsi="Arial"/>
        <w:b/>
        <w:bCs/>
        <w:color w:val="00000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53E543FF"/>
    <w:multiLevelType w:val="multilevel"/>
    <w:tmpl w:val="A8EE5E46"/>
    <w:numStyleLink w:val="Reference"/>
  </w:abstractNum>
  <w:abstractNum w:abstractNumId="9" w15:restartNumberingAfterBreak="0">
    <w:nsid w:val="57760F1F"/>
    <w:multiLevelType w:val="multilevel"/>
    <w:tmpl w:val="83B07E04"/>
    <w:lvl w:ilvl="0">
      <w:start w:val="1"/>
      <w:numFmt w:val="bullet"/>
      <w:pStyle w:val="Guidance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ascii="Arial" w:hAnsi="Arial"/>
        <w:i/>
        <w:iCs/>
        <w:color w:val="333399"/>
        <w:sz w:val="18"/>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9E279FC"/>
    <w:multiLevelType w:val="hybridMultilevel"/>
    <w:tmpl w:val="09E037FC"/>
    <w:lvl w:ilvl="0" w:tplc="8A28A672">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82780D"/>
    <w:multiLevelType w:val="hybridMultilevel"/>
    <w:tmpl w:val="DFDC90D4"/>
    <w:lvl w:ilvl="0" w:tplc="8A28A672">
      <w:start w:val="1"/>
      <w:numFmt w:val="decimal"/>
      <w:lvlText w:val="[%1]"/>
      <w:lvlJc w:val="left"/>
      <w:pPr>
        <w:ind w:left="502" w:hanging="360"/>
      </w:pPr>
      <w:rPr>
        <w:rFonts w:cs="Times New Roman" w:hint="default"/>
      </w:rPr>
    </w:lvl>
    <w:lvl w:ilvl="1" w:tplc="08090003" w:tentative="1">
      <w:start w:val="1"/>
      <w:numFmt w:val="lowerLetter"/>
      <w:lvlText w:val="%2."/>
      <w:lvlJc w:val="left"/>
      <w:pPr>
        <w:ind w:left="1222" w:hanging="360"/>
      </w:pPr>
      <w:rPr>
        <w:rFonts w:cs="Times New Roman"/>
      </w:rPr>
    </w:lvl>
    <w:lvl w:ilvl="2" w:tplc="08090005" w:tentative="1">
      <w:start w:val="1"/>
      <w:numFmt w:val="lowerRoman"/>
      <w:lvlText w:val="%3."/>
      <w:lvlJc w:val="right"/>
      <w:pPr>
        <w:ind w:left="1942" w:hanging="180"/>
      </w:pPr>
      <w:rPr>
        <w:rFonts w:cs="Times New Roman"/>
      </w:rPr>
    </w:lvl>
    <w:lvl w:ilvl="3" w:tplc="08090001" w:tentative="1">
      <w:start w:val="1"/>
      <w:numFmt w:val="decimal"/>
      <w:lvlText w:val="%4."/>
      <w:lvlJc w:val="left"/>
      <w:pPr>
        <w:ind w:left="2662" w:hanging="360"/>
      </w:pPr>
      <w:rPr>
        <w:rFonts w:cs="Times New Roman"/>
      </w:rPr>
    </w:lvl>
    <w:lvl w:ilvl="4" w:tplc="08090003" w:tentative="1">
      <w:start w:val="1"/>
      <w:numFmt w:val="lowerLetter"/>
      <w:lvlText w:val="%5."/>
      <w:lvlJc w:val="left"/>
      <w:pPr>
        <w:ind w:left="3382" w:hanging="360"/>
      </w:pPr>
      <w:rPr>
        <w:rFonts w:cs="Times New Roman"/>
      </w:rPr>
    </w:lvl>
    <w:lvl w:ilvl="5" w:tplc="08090005" w:tentative="1">
      <w:start w:val="1"/>
      <w:numFmt w:val="lowerRoman"/>
      <w:lvlText w:val="%6."/>
      <w:lvlJc w:val="right"/>
      <w:pPr>
        <w:ind w:left="4102" w:hanging="180"/>
      </w:pPr>
      <w:rPr>
        <w:rFonts w:cs="Times New Roman"/>
      </w:rPr>
    </w:lvl>
    <w:lvl w:ilvl="6" w:tplc="08090001" w:tentative="1">
      <w:start w:val="1"/>
      <w:numFmt w:val="decimal"/>
      <w:lvlText w:val="%7."/>
      <w:lvlJc w:val="left"/>
      <w:pPr>
        <w:ind w:left="4822" w:hanging="360"/>
      </w:pPr>
      <w:rPr>
        <w:rFonts w:cs="Times New Roman"/>
      </w:rPr>
    </w:lvl>
    <w:lvl w:ilvl="7" w:tplc="08090003" w:tentative="1">
      <w:start w:val="1"/>
      <w:numFmt w:val="lowerLetter"/>
      <w:lvlText w:val="%8."/>
      <w:lvlJc w:val="left"/>
      <w:pPr>
        <w:ind w:left="5542" w:hanging="360"/>
      </w:pPr>
      <w:rPr>
        <w:rFonts w:cs="Times New Roman"/>
      </w:rPr>
    </w:lvl>
    <w:lvl w:ilvl="8" w:tplc="08090005" w:tentative="1">
      <w:start w:val="1"/>
      <w:numFmt w:val="lowerRoman"/>
      <w:lvlText w:val="%9."/>
      <w:lvlJc w:val="right"/>
      <w:pPr>
        <w:ind w:left="6262" w:hanging="180"/>
      </w:pPr>
      <w:rPr>
        <w:rFonts w:cs="Times New Roman"/>
      </w:rPr>
    </w:lvl>
  </w:abstractNum>
  <w:abstractNum w:abstractNumId="12" w15:restartNumberingAfterBreak="0">
    <w:nsid w:val="66907610"/>
    <w:multiLevelType w:val="hybridMultilevel"/>
    <w:tmpl w:val="4D368E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6DB579B9"/>
    <w:multiLevelType w:val="multilevel"/>
    <w:tmpl w:val="945E6D52"/>
    <w:lvl w:ilvl="0">
      <w:start w:val="1"/>
      <w:numFmt w:val="upperLetter"/>
      <w:lvlText w:val="%1"/>
      <w:lvlJc w:val="left"/>
      <w:pPr>
        <w:tabs>
          <w:tab w:val="num" w:pos="432"/>
        </w:tabs>
        <w:ind w:left="432" w:hanging="432"/>
      </w:pPr>
      <w:rPr>
        <w:rFonts w:hint="default"/>
      </w:rPr>
    </w:lvl>
    <w:lvl w:ilvl="1">
      <w:start w:val="1"/>
      <w:numFmt w:val="decimal"/>
      <w:pStyle w:val="AppendixHeading2"/>
      <w:lvlText w:val="%1.%2"/>
      <w:lvlJc w:val="left"/>
      <w:pPr>
        <w:tabs>
          <w:tab w:val="num" w:pos="576"/>
        </w:tabs>
        <w:ind w:left="576" w:hanging="576"/>
      </w:pPr>
      <w:rPr>
        <w:rFonts w:hint="default"/>
      </w:rPr>
    </w:lvl>
    <w:lvl w:ilvl="2">
      <w:start w:val="1"/>
      <w:numFmt w:val="decimal"/>
      <w:pStyle w:val="AppendixHeading3"/>
      <w:lvlText w:val="%1.%2.%3"/>
      <w:lvlJc w:val="left"/>
      <w:pPr>
        <w:tabs>
          <w:tab w:val="num" w:pos="720"/>
        </w:tabs>
        <w:ind w:left="720" w:hanging="720"/>
      </w:pPr>
      <w:rPr>
        <w:rFonts w:hint="default"/>
      </w:rPr>
    </w:lvl>
    <w:lvl w:ilvl="3">
      <w:start w:val="1"/>
      <w:numFmt w:val="decimal"/>
      <w:pStyle w:val="Appendix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789B341E"/>
    <w:multiLevelType w:val="multilevel"/>
    <w:tmpl w:val="A8EE5E46"/>
    <w:lvl w:ilvl="0">
      <w:start w:val="1"/>
      <w:numFmt w:val="decimal"/>
      <w:lvlText w:val="[%1]"/>
      <w:lvlJc w:val="left"/>
      <w:pPr>
        <w:tabs>
          <w:tab w:val="num" w:pos="1069"/>
        </w:tabs>
        <w:ind w:left="1069" w:hanging="360"/>
      </w:pPr>
      <w:rPr>
        <w:rFonts w:ascii="Arial" w:hAnsi="Arial"/>
        <w:b/>
        <w:bCs/>
        <w:color w:val="00000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7CE40B98"/>
    <w:multiLevelType w:val="multilevel"/>
    <w:tmpl w:val="A5067EB4"/>
    <w:lvl w:ilvl="0">
      <w:start w:val="1"/>
      <w:numFmt w:val="upperLetter"/>
      <w:pStyle w:val="AppendixHeading1"/>
      <w:lvlText w:val="Appendix %1"/>
      <w:lvlJc w:val="left"/>
      <w:pPr>
        <w:ind w:left="357" w:hanging="357"/>
      </w:pPr>
      <w:rPr>
        <w:rFonts w:hint="default"/>
      </w:rPr>
    </w:lvl>
    <w:lvl w:ilvl="1">
      <w:start w:val="1"/>
      <w:numFmt w:val="decimal"/>
      <w:lvlText w:val="%1.%2"/>
      <w:lvlJc w:val="left"/>
      <w:pPr>
        <w:ind w:left="578" w:hanging="578"/>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7F5E0D50"/>
    <w:multiLevelType w:val="hybridMultilevel"/>
    <w:tmpl w:val="35D0C79C"/>
    <w:lvl w:ilvl="0" w:tplc="97C62A58">
      <w:start w:val="1"/>
      <w:numFmt w:val="decimal"/>
      <w:pStyle w:val="GuidanceList"/>
      <w:lvlText w:val="%1."/>
      <w:lvlJc w:val="left"/>
      <w:pPr>
        <w:tabs>
          <w:tab w:val="num" w:pos="1068"/>
        </w:tabs>
        <w:ind w:left="1068" w:hanging="360"/>
      </w:pPr>
    </w:lvl>
    <w:lvl w:ilvl="1" w:tplc="08090019" w:tentative="1">
      <w:start w:val="1"/>
      <w:numFmt w:val="lowerLetter"/>
      <w:lvlText w:val="%2."/>
      <w:lvlJc w:val="left"/>
      <w:pPr>
        <w:tabs>
          <w:tab w:val="num" w:pos="1788"/>
        </w:tabs>
        <w:ind w:left="1788" w:hanging="360"/>
      </w:pPr>
    </w:lvl>
    <w:lvl w:ilvl="2" w:tplc="0809001B" w:tentative="1">
      <w:start w:val="1"/>
      <w:numFmt w:val="lowerRoman"/>
      <w:lvlText w:val="%3."/>
      <w:lvlJc w:val="right"/>
      <w:pPr>
        <w:tabs>
          <w:tab w:val="num" w:pos="2508"/>
        </w:tabs>
        <w:ind w:left="2508" w:hanging="180"/>
      </w:pPr>
    </w:lvl>
    <w:lvl w:ilvl="3" w:tplc="0809000F" w:tentative="1">
      <w:start w:val="1"/>
      <w:numFmt w:val="decimal"/>
      <w:lvlText w:val="%4."/>
      <w:lvlJc w:val="left"/>
      <w:pPr>
        <w:tabs>
          <w:tab w:val="num" w:pos="3228"/>
        </w:tabs>
        <w:ind w:left="3228" w:hanging="360"/>
      </w:pPr>
    </w:lvl>
    <w:lvl w:ilvl="4" w:tplc="08090019" w:tentative="1">
      <w:start w:val="1"/>
      <w:numFmt w:val="lowerLetter"/>
      <w:lvlText w:val="%5."/>
      <w:lvlJc w:val="left"/>
      <w:pPr>
        <w:tabs>
          <w:tab w:val="num" w:pos="3948"/>
        </w:tabs>
        <w:ind w:left="3948" w:hanging="360"/>
      </w:pPr>
    </w:lvl>
    <w:lvl w:ilvl="5" w:tplc="0809001B" w:tentative="1">
      <w:start w:val="1"/>
      <w:numFmt w:val="lowerRoman"/>
      <w:lvlText w:val="%6."/>
      <w:lvlJc w:val="right"/>
      <w:pPr>
        <w:tabs>
          <w:tab w:val="num" w:pos="4668"/>
        </w:tabs>
        <w:ind w:left="4668" w:hanging="180"/>
      </w:pPr>
    </w:lvl>
    <w:lvl w:ilvl="6" w:tplc="0809000F" w:tentative="1">
      <w:start w:val="1"/>
      <w:numFmt w:val="decimal"/>
      <w:lvlText w:val="%7."/>
      <w:lvlJc w:val="left"/>
      <w:pPr>
        <w:tabs>
          <w:tab w:val="num" w:pos="5388"/>
        </w:tabs>
        <w:ind w:left="5388" w:hanging="360"/>
      </w:pPr>
    </w:lvl>
    <w:lvl w:ilvl="7" w:tplc="08090019" w:tentative="1">
      <w:start w:val="1"/>
      <w:numFmt w:val="lowerLetter"/>
      <w:lvlText w:val="%8."/>
      <w:lvlJc w:val="left"/>
      <w:pPr>
        <w:tabs>
          <w:tab w:val="num" w:pos="6108"/>
        </w:tabs>
        <w:ind w:left="6108" w:hanging="360"/>
      </w:pPr>
    </w:lvl>
    <w:lvl w:ilvl="8" w:tplc="0809001B" w:tentative="1">
      <w:start w:val="1"/>
      <w:numFmt w:val="lowerRoman"/>
      <w:lvlText w:val="%9."/>
      <w:lvlJc w:val="right"/>
      <w:pPr>
        <w:tabs>
          <w:tab w:val="num" w:pos="6828"/>
        </w:tabs>
        <w:ind w:left="6828" w:hanging="180"/>
      </w:pPr>
    </w:lvl>
  </w:abstractNum>
  <w:num w:numId="1" w16cid:durableId="1553615994">
    <w:abstractNumId w:val="4"/>
  </w:num>
  <w:num w:numId="2" w16cid:durableId="991762412">
    <w:abstractNumId w:val="15"/>
  </w:num>
  <w:num w:numId="3" w16cid:durableId="102696844">
    <w:abstractNumId w:val="0"/>
  </w:num>
  <w:num w:numId="4" w16cid:durableId="723219123">
    <w:abstractNumId w:val="6"/>
  </w:num>
  <w:num w:numId="5" w16cid:durableId="1263881301">
    <w:abstractNumId w:val="10"/>
  </w:num>
  <w:num w:numId="6" w16cid:durableId="1578058412">
    <w:abstractNumId w:val="5"/>
  </w:num>
  <w:num w:numId="7" w16cid:durableId="889149929">
    <w:abstractNumId w:val="7"/>
  </w:num>
  <w:num w:numId="8" w16cid:durableId="1265309995">
    <w:abstractNumId w:val="2"/>
  </w:num>
  <w:num w:numId="9" w16cid:durableId="1411928283">
    <w:abstractNumId w:val="9"/>
  </w:num>
  <w:num w:numId="10" w16cid:durableId="1522283340">
    <w:abstractNumId w:val="16"/>
  </w:num>
  <w:num w:numId="11" w16cid:durableId="2075546088">
    <w:abstractNumId w:val="3"/>
  </w:num>
  <w:num w:numId="12" w16cid:durableId="55007896">
    <w:abstractNumId w:val="13"/>
  </w:num>
  <w:num w:numId="13" w16cid:durableId="1858033736">
    <w:abstractNumId w:val="11"/>
  </w:num>
  <w:num w:numId="14" w16cid:durableId="86195005">
    <w:abstractNumId w:val="1"/>
  </w:num>
  <w:num w:numId="15" w16cid:durableId="669405312">
    <w:abstractNumId w:val="8"/>
  </w:num>
  <w:num w:numId="16" w16cid:durableId="2069456401">
    <w:abstractNumId w:val="4"/>
  </w:num>
  <w:num w:numId="17" w16cid:durableId="167017660">
    <w:abstractNumId w:val="4"/>
  </w:num>
  <w:num w:numId="18" w16cid:durableId="60909097">
    <w:abstractNumId w:val="4"/>
  </w:num>
  <w:num w:numId="19" w16cid:durableId="1595674042">
    <w:abstractNumId w:val="4"/>
  </w:num>
  <w:num w:numId="20" w16cid:durableId="1339387786">
    <w:abstractNumId w:val="4"/>
  </w:num>
  <w:num w:numId="21" w16cid:durableId="9308173">
    <w:abstractNumId w:val="4"/>
  </w:num>
  <w:num w:numId="22" w16cid:durableId="18556526">
    <w:abstractNumId w:val="4"/>
  </w:num>
  <w:num w:numId="23" w16cid:durableId="1725104736">
    <w:abstractNumId w:val="4"/>
  </w:num>
  <w:num w:numId="24" w16cid:durableId="1379670586">
    <w:abstractNumId w:val="4"/>
  </w:num>
  <w:num w:numId="25" w16cid:durableId="995844047">
    <w:abstractNumId w:val="4"/>
  </w:num>
  <w:num w:numId="26" w16cid:durableId="1362168742">
    <w:abstractNumId w:val="4"/>
  </w:num>
  <w:num w:numId="27" w16cid:durableId="216628654">
    <w:abstractNumId w:val="4"/>
  </w:num>
  <w:num w:numId="28" w16cid:durableId="201748662">
    <w:abstractNumId w:val="4"/>
  </w:num>
  <w:num w:numId="29" w16cid:durableId="150802792">
    <w:abstractNumId w:val="4"/>
  </w:num>
  <w:num w:numId="30" w16cid:durableId="1658609563">
    <w:abstractNumId w:val="4"/>
  </w:num>
  <w:num w:numId="31" w16cid:durableId="1777089957">
    <w:abstractNumId w:val="4"/>
  </w:num>
  <w:num w:numId="32" w16cid:durableId="821581310">
    <w:abstractNumId w:val="4"/>
  </w:num>
  <w:num w:numId="33" w16cid:durableId="2138377148">
    <w:abstractNumId w:val="4"/>
  </w:num>
  <w:num w:numId="34" w16cid:durableId="773406750">
    <w:abstractNumId w:val="12"/>
  </w:num>
  <w:num w:numId="35" w16cid:durableId="1576626338">
    <w:abstractNumId w:val="4"/>
  </w:num>
  <w:num w:numId="36" w16cid:durableId="244190929">
    <w:abstractNumId w:val="4"/>
  </w:num>
  <w:num w:numId="37" w16cid:durableId="2129199366">
    <w:abstractNumId w:val="14"/>
  </w:num>
  <w:num w:numId="38" w16cid:durableId="2787555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33236757">
    <w:abstractNumId w:val="4"/>
  </w:num>
  <w:num w:numId="40" w16cid:durableId="627204281">
    <w:abstractNumId w:val="4"/>
  </w:num>
  <w:num w:numId="41" w16cid:durableId="1767381991">
    <w:abstractNumId w:val="4"/>
  </w:num>
  <w:num w:numId="42" w16cid:durableId="850679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E38"/>
    <w:rsid w:val="00002913"/>
    <w:rsid w:val="00014AC6"/>
    <w:rsid w:val="00024564"/>
    <w:rsid w:val="00025ECC"/>
    <w:rsid w:val="000300B1"/>
    <w:rsid w:val="00033419"/>
    <w:rsid w:val="00036FCA"/>
    <w:rsid w:val="000418D7"/>
    <w:rsid w:val="00044CEC"/>
    <w:rsid w:val="00064CC3"/>
    <w:rsid w:val="00072644"/>
    <w:rsid w:val="00073035"/>
    <w:rsid w:val="000862E5"/>
    <w:rsid w:val="000943A4"/>
    <w:rsid w:val="000B7375"/>
    <w:rsid w:val="000C659C"/>
    <w:rsid w:val="000D021E"/>
    <w:rsid w:val="000D0270"/>
    <w:rsid w:val="000E105E"/>
    <w:rsid w:val="000F0582"/>
    <w:rsid w:val="000F2B85"/>
    <w:rsid w:val="000F4894"/>
    <w:rsid w:val="00103D5B"/>
    <w:rsid w:val="001070F2"/>
    <w:rsid w:val="00115A64"/>
    <w:rsid w:val="001279F9"/>
    <w:rsid w:val="00133A3B"/>
    <w:rsid w:val="00135D97"/>
    <w:rsid w:val="00137F46"/>
    <w:rsid w:val="00140A50"/>
    <w:rsid w:val="00142B7C"/>
    <w:rsid w:val="001436EF"/>
    <w:rsid w:val="00175845"/>
    <w:rsid w:val="00180C04"/>
    <w:rsid w:val="00183613"/>
    <w:rsid w:val="00195E9E"/>
    <w:rsid w:val="00195FFA"/>
    <w:rsid w:val="001A3EDF"/>
    <w:rsid w:val="001A7485"/>
    <w:rsid w:val="001B0ADE"/>
    <w:rsid w:val="001B2C10"/>
    <w:rsid w:val="001B48A2"/>
    <w:rsid w:val="001C050F"/>
    <w:rsid w:val="001C50E9"/>
    <w:rsid w:val="001C58F2"/>
    <w:rsid w:val="001D3F4B"/>
    <w:rsid w:val="001D74A1"/>
    <w:rsid w:val="001F2193"/>
    <w:rsid w:val="001F7D03"/>
    <w:rsid w:val="0020064F"/>
    <w:rsid w:val="00201EA7"/>
    <w:rsid w:val="002149B9"/>
    <w:rsid w:val="002350AC"/>
    <w:rsid w:val="00250F77"/>
    <w:rsid w:val="00253B1C"/>
    <w:rsid w:val="00254179"/>
    <w:rsid w:val="002545B9"/>
    <w:rsid w:val="002560B8"/>
    <w:rsid w:val="00261DFF"/>
    <w:rsid w:val="0026410C"/>
    <w:rsid w:val="00265E38"/>
    <w:rsid w:val="002719A6"/>
    <w:rsid w:val="002835F5"/>
    <w:rsid w:val="002926D7"/>
    <w:rsid w:val="00293B27"/>
    <w:rsid w:val="0029592A"/>
    <w:rsid w:val="00297222"/>
    <w:rsid w:val="002974F6"/>
    <w:rsid w:val="00297F5D"/>
    <w:rsid w:val="002A05C8"/>
    <w:rsid w:val="002A37EE"/>
    <w:rsid w:val="002B1E98"/>
    <w:rsid w:val="002C4F36"/>
    <w:rsid w:val="002E3047"/>
    <w:rsid w:val="002E4508"/>
    <w:rsid w:val="002E5F7F"/>
    <w:rsid w:val="002E6544"/>
    <w:rsid w:val="002F4546"/>
    <w:rsid w:val="002F573E"/>
    <w:rsid w:val="0030443C"/>
    <w:rsid w:val="00305A53"/>
    <w:rsid w:val="00315D4F"/>
    <w:rsid w:val="00327803"/>
    <w:rsid w:val="0033143E"/>
    <w:rsid w:val="00334A4A"/>
    <w:rsid w:val="00337769"/>
    <w:rsid w:val="00341EA6"/>
    <w:rsid w:val="00347238"/>
    <w:rsid w:val="0036005F"/>
    <w:rsid w:val="003603C8"/>
    <w:rsid w:val="003619A6"/>
    <w:rsid w:val="00363651"/>
    <w:rsid w:val="00373C9A"/>
    <w:rsid w:val="003811DF"/>
    <w:rsid w:val="00386EFA"/>
    <w:rsid w:val="00397FC6"/>
    <w:rsid w:val="003C0377"/>
    <w:rsid w:val="003C62E5"/>
    <w:rsid w:val="003C6A2A"/>
    <w:rsid w:val="003D1BE5"/>
    <w:rsid w:val="003D607D"/>
    <w:rsid w:val="003E2EA6"/>
    <w:rsid w:val="003F0448"/>
    <w:rsid w:val="003F0BAD"/>
    <w:rsid w:val="003F2232"/>
    <w:rsid w:val="003F7438"/>
    <w:rsid w:val="00406778"/>
    <w:rsid w:val="004111DC"/>
    <w:rsid w:val="00415948"/>
    <w:rsid w:val="00417B03"/>
    <w:rsid w:val="00422F8C"/>
    <w:rsid w:val="0042417B"/>
    <w:rsid w:val="00424518"/>
    <w:rsid w:val="00427BAB"/>
    <w:rsid w:val="0043580D"/>
    <w:rsid w:val="00436001"/>
    <w:rsid w:val="0043761F"/>
    <w:rsid w:val="00446A30"/>
    <w:rsid w:val="00462E33"/>
    <w:rsid w:val="00467179"/>
    <w:rsid w:val="0047500D"/>
    <w:rsid w:val="004871E6"/>
    <w:rsid w:val="004A125D"/>
    <w:rsid w:val="004B6444"/>
    <w:rsid w:val="004C232D"/>
    <w:rsid w:val="004C2B45"/>
    <w:rsid w:val="004D55A7"/>
    <w:rsid w:val="004E1C2B"/>
    <w:rsid w:val="004E4771"/>
    <w:rsid w:val="004F0F6C"/>
    <w:rsid w:val="004F3BD9"/>
    <w:rsid w:val="00505597"/>
    <w:rsid w:val="00521CB6"/>
    <w:rsid w:val="005345C4"/>
    <w:rsid w:val="00541EF2"/>
    <w:rsid w:val="005578D6"/>
    <w:rsid w:val="0055796A"/>
    <w:rsid w:val="00577C4E"/>
    <w:rsid w:val="00580F22"/>
    <w:rsid w:val="005844F2"/>
    <w:rsid w:val="005913AA"/>
    <w:rsid w:val="005A1A8B"/>
    <w:rsid w:val="005A5807"/>
    <w:rsid w:val="005B1D9D"/>
    <w:rsid w:val="005B5250"/>
    <w:rsid w:val="005C11E3"/>
    <w:rsid w:val="005C152B"/>
    <w:rsid w:val="005C3CB2"/>
    <w:rsid w:val="005C5AAB"/>
    <w:rsid w:val="005C6299"/>
    <w:rsid w:val="005D7F5E"/>
    <w:rsid w:val="005E0002"/>
    <w:rsid w:val="005E2F2D"/>
    <w:rsid w:val="005E3E4C"/>
    <w:rsid w:val="005E5DFA"/>
    <w:rsid w:val="005E612B"/>
    <w:rsid w:val="005F1111"/>
    <w:rsid w:val="005F315E"/>
    <w:rsid w:val="005F497B"/>
    <w:rsid w:val="00605676"/>
    <w:rsid w:val="00615557"/>
    <w:rsid w:val="00620DE0"/>
    <w:rsid w:val="00621D3B"/>
    <w:rsid w:val="00632032"/>
    <w:rsid w:val="006455C5"/>
    <w:rsid w:val="00650511"/>
    <w:rsid w:val="006509FF"/>
    <w:rsid w:val="006566E7"/>
    <w:rsid w:val="006650FF"/>
    <w:rsid w:val="006657E8"/>
    <w:rsid w:val="00683629"/>
    <w:rsid w:val="00691BFC"/>
    <w:rsid w:val="00693BF0"/>
    <w:rsid w:val="006A7936"/>
    <w:rsid w:val="006A7A60"/>
    <w:rsid w:val="006B420A"/>
    <w:rsid w:val="006B4FC8"/>
    <w:rsid w:val="006C525A"/>
    <w:rsid w:val="006D1F00"/>
    <w:rsid w:val="006F4856"/>
    <w:rsid w:val="006F4B45"/>
    <w:rsid w:val="006F55D8"/>
    <w:rsid w:val="00706335"/>
    <w:rsid w:val="00707F5D"/>
    <w:rsid w:val="007133E5"/>
    <w:rsid w:val="007236D4"/>
    <w:rsid w:val="007262EE"/>
    <w:rsid w:val="00732A9B"/>
    <w:rsid w:val="007420F0"/>
    <w:rsid w:val="00743DE4"/>
    <w:rsid w:val="00744585"/>
    <w:rsid w:val="00745628"/>
    <w:rsid w:val="00746715"/>
    <w:rsid w:val="00757AE8"/>
    <w:rsid w:val="00772459"/>
    <w:rsid w:val="0078328B"/>
    <w:rsid w:val="007911A4"/>
    <w:rsid w:val="00794F45"/>
    <w:rsid w:val="00795006"/>
    <w:rsid w:val="007A74C8"/>
    <w:rsid w:val="007B101B"/>
    <w:rsid w:val="007B30A3"/>
    <w:rsid w:val="007C26FA"/>
    <w:rsid w:val="007D18A8"/>
    <w:rsid w:val="007D359A"/>
    <w:rsid w:val="007D6D78"/>
    <w:rsid w:val="007F0D81"/>
    <w:rsid w:val="007F5851"/>
    <w:rsid w:val="00803EE7"/>
    <w:rsid w:val="00807686"/>
    <w:rsid w:val="008228E9"/>
    <w:rsid w:val="008315C9"/>
    <w:rsid w:val="008326DA"/>
    <w:rsid w:val="00833B60"/>
    <w:rsid w:val="00833E65"/>
    <w:rsid w:val="00842A45"/>
    <w:rsid w:val="0084404E"/>
    <w:rsid w:val="00844FDA"/>
    <w:rsid w:val="0084654C"/>
    <w:rsid w:val="00850599"/>
    <w:rsid w:val="00851552"/>
    <w:rsid w:val="0085170D"/>
    <w:rsid w:val="00853C28"/>
    <w:rsid w:val="00870150"/>
    <w:rsid w:val="00887622"/>
    <w:rsid w:val="00891E4D"/>
    <w:rsid w:val="00892551"/>
    <w:rsid w:val="008A53D7"/>
    <w:rsid w:val="008B5D34"/>
    <w:rsid w:val="008B73DD"/>
    <w:rsid w:val="008C55A0"/>
    <w:rsid w:val="008C7DA4"/>
    <w:rsid w:val="008D39B1"/>
    <w:rsid w:val="008D41D2"/>
    <w:rsid w:val="008D7FAE"/>
    <w:rsid w:val="008F73AE"/>
    <w:rsid w:val="00911C25"/>
    <w:rsid w:val="00920271"/>
    <w:rsid w:val="0092121B"/>
    <w:rsid w:val="00937A2F"/>
    <w:rsid w:val="00952811"/>
    <w:rsid w:val="00957EA8"/>
    <w:rsid w:val="009676E0"/>
    <w:rsid w:val="00967DAC"/>
    <w:rsid w:val="00971116"/>
    <w:rsid w:val="009713AF"/>
    <w:rsid w:val="009725FB"/>
    <w:rsid w:val="00974268"/>
    <w:rsid w:val="00977C43"/>
    <w:rsid w:val="009A6F0F"/>
    <w:rsid w:val="009B323E"/>
    <w:rsid w:val="009C3EEB"/>
    <w:rsid w:val="009D3EE5"/>
    <w:rsid w:val="009D4975"/>
    <w:rsid w:val="00A04C6B"/>
    <w:rsid w:val="00A15446"/>
    <w:rsid w:val="00A24C73"/>
    <w:rsid w:val="00A2637D"/>
    <w:rsid w:val="00A27C45"/>
    <w:rsid w:val="00A3140F"/>
    <w:rsid w:val="00A32248"/>
    <w:rsid w:val="00A353F4"/>
    <w:rsid w:val="00A356B8"/>
    <w:rsid w:val="00A41B90"/>
    <w:rsid w:val="00A46005"/>
    <w:rsid w:val="00A47B56"/>
    <w:rsid w:val="00A63295"/>
    <w:rsid w:val="00A64A36"/>
    <w:rsid w:val="00A65B1D"/>
    <w:rsid w:val="00A820BF"/>
    <w:rsid w:val="00A953CB"/>
    <w:rsid w:val="00A96553"/>
    <w:rsid w:val="00AA341F"/>
    <w:rsid w:val="00AA53D3"/>
    <w:rsid w:val="00AB7974"/>
    <w:rsid w:val="00AC7077"/>
    <w:rsid w:val="00AE17D0"/>
    <w:rsid w:val="00AE5494"/>
    <w:rsid w:val="00B03C97"/>
    <w:rsid w:val="00B04998"/>
    <w:rsid w:val="00B13AC2"/>
    <w:rsid w:val="00B15931"/>
    <w:rsid w:val="00B15CCC"/>
    <w:rsid w:val="00B22894"/>
    <w:rsid w:val="00B35ED7"/>
    <w:rsid w:val="00B47EFD"/>
    <w:rsid w:val="00B51DD5"/>
    <w:rsid w:val="00B546C7"/>
    <w:rsid w:val="00B65301"/>
    <w:rsid w:val="00B76A99"/>
    <w:rsid w:val="00B847E2"/>
    <w:rsid w:val="00B85242"/>
    <w:rsid w:val="00B85AD1"/>
    <w:rsid w:val="00B87398"/>
    <w:rsid w:val="00BB573F"/>
    <w:rsid w:val="00BB59D8"/>
    <w:rsid w:val="00BC1674"/>
    <w:rsid w:val="00BC6EF2"/>
    <w:rsid w:val="00BD480B"/>
    <w:rsid w:val="00BE5881"/>
    <w:rsid w:val="00BF2623"/>
    <w:rsid w:val="00BF5230"/>
    <w:rsid w:val="00C110C9"/>
    <w:rsid w:val="00C141DB"/>
    <w:rsid w:val="00C20A34"/>
    <w:rsid w:val="00C2653D"/>
    <w:rsid w:val="00C27D3F"/>
    <w:rsid w:val="00C3085E"/>
    <w:rsid w:val="00C4267A"/>
    <w:rsid w:val="00C45295"/>
    <w:rsid w:val="00C503A4"/>
    <w:rsid w:val="00C516A6"/>
    <w:rsid w:val="00C534CC"/>
    <w:rsid w:val="00C5377C"/>
    <w:rsid w:val="00C56BCD"/>
    <w:rsid w:val="00C64B56"/>
    <w:rsid w:val="00C650AF"/>
    <w:rsid w:val="00C72503"/>
    <w:rsid w:val="00C72E6D"/>
    <w:rsid w:val="00C775AA"/>
    <w:rsid w:val="00C86216"/>
    <w:rsid w:val="00CA0F51"/>
    <w:rsid w:val="00CB4521"/>
    <w:rsid w:val="00CB5581"/>
    <w:rsid w:val="00CB6959"/>
    <w:rsid w:val="00CD3E62"/>
    <w:rsid w:val="00CE52F3"/>
    <w:rsid w:val="00CE62A4"/>
    <w:rsid w:val="00CF162F"/>
    <w:rsid w:val="00CF30C3"/>
    <w:rsid w:val="00CF5F48"/>
    <w:rsid w:val="00CF6978"/>
    <w:rsid w:val="00D0482B"/>
    <w:rsid w:val="00D12130"/>
    <w:rsid w:val="00D1221C"/>
    <w:rsid w:val="00D14694"/>
    <w:rsid w:val="00D26C16"/>
    <w:rsid w:val="00D30753"/>
    <w:rsid w:val="00D37192"/>
    <w:rsid w:val="00D37356"/>
    <w:rsid w:val="00D46DCF"/>
    <w:rsid w:val="00D53450"/>
    <w:rsid w:val="00D56D92"/>
    <w:rsid w:val="00D64233"/>
    <w:rsid w:val="00D81305"/>
    <w:rsid w:val="00D95A1A"/>
    <w:rsid w:val="00DA5E9D"/>
    <w:rsid w:val="00DD0DD8"/>
    <w:rsid w:val="00DD52EC"/>
    <w:rsid w:val="00E2212B"/>
    <w:rsid w:val="00E25470"/>
    <w:rsid w:val="00E255B4"/>
    <w:rsid w:val="00E30BC5"/>
    <w:rsid w:val="00E30EDF"/>
    <w:rsid w:val="00E30FE6"/>
    <w:rsid w:val="00E36DF7"/>
    <w:rsid w:val="00E96B56"/>
    <w:rsid w:val="00EA7C16"/>
    <w:rsid w:val="00EB09F6"/>
    <w:rsid w:val="00EB1315"/>
    <w:rsid w:val="00EB1718"/>
    <w:rsid w:val="00EB21C4"/>
    <w:rsid w:val="00EC5894"/>
    <w:rsid w:val="00EE008B"/>
    <w:rsid w:val="00EE2D08"/>
    <w:rsid w:val="00EF086E"/>
    <w:rsid w:val="00F05C51"/>
    <w:rsid w:val="00F13A24"/>
    <w:rsid w:val="00F175BA"/>
    <w:rsid w:val="00F2535B"/>
    <w:rsid w:val="00F41325"/>
    <w:rsid w:val="00F4300A"/>
    <w:rsid w:val="00F61DB1"/>
    <w:rsid w:val="00F84F36"/>
    <w:rsid w:val="00F87905"/>
    <w:rsid w:val="00F97C53"/>
    <w:rsid w:val="00FA004C"/>
    <w:rsid w:val="00FA0EF0"/>
    <w:rsid w:val="00FA5BF7"/>
    <w:rsid w:val="00FB4996"/>
    <w:rsid w:val="00FC680C"/>
    <w:rsid w:val="00FC6BFE"/>
    <w:rsid w:val="00FC7F8A"/>
    <w:rsid w:val="00FD4AA7"/>
    <w:rsid w:val="00FE1578"/>
    <w:rsid w:val="00FE5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02CEEE"/>
  <w15:docId w15:val="{EB8EED72-64EB-4BE6-8855-2BEB758D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6C16"/>
    <w:rPr>
      <w:rFonts w:ascii="Arial" w:hAnsi="Arial"/>
    </w:rPr>
  </w:style>
  <w:style w:type="paragraph" w:styleId="Heading1">
    <w:name w:val="heading 1"/>
    <w:aliases w:val="Title 1"/>
    <w:basedOn w:val="Normal"/>
    <w:next w:val="BodyText"/>
    <w:qFormat/>
    <w:rsid w:val="00D26C16"/>
    <w:pPr>
      <w:keepNext/>
      <w:pageBreakBefore/>
      <w:numPr>
        <w:numId w:val="1"/>
      </w:numPr>
      <w:spacing w:before="240" w:after="60"/>
      <w:outlineLvl w:val="0"/>
    </w:pPr>
    <w:rPr>
      <w:rFonts w:cs="Arial"/>
      <w:b/>
      <w:bCs/>
      <w:color w:val="365F91"/>
      <w:kern w:val="32"/>
      <w:sz w:val="32"/>
      <w:szCs w:val="32"/>
    </w:rPr>
  </w:style>
  <w:style w:type="paragraph" w:styleId="Heading2">
    <w:name w:val="heading 2"/>
    <w:aliases w:val="Title 2"/>
    <w:basedOn w:val="Normal"/>
    <w:next w:val="BodyText"/>
    <w:qFormat/>
    <w:rsid w:val="00D26C16"/>
    <w:pPr>
      <w:keepNext/>
      <w:numPr>
        <w:ilvl w:val="1"/>
        <w:numId w:val="1"/>
      </w:numPr>
      <w:spacing w:before="240" w:after="60"/>
      <w:outlineLvl w:val="1"/>
    </w:pPr>
    <w:rPr>
      <w:rFonts w:cs="Arial"/>
      <w:b/>
      <w:bCs/>
      <w:iCs/>
      <w:color w:val="4F81BD"/>
      <w:sz w:val="30"/>
      <w:szCs w:val="28"/>
    </w:rPr>
  </w:style>
  <w:style w:type="paragraph" w:styleId="Heading3">
    <w:name w:val="heading 3"/>
    <w:aliases w:val="Title 3"/>
    <w:basedOn w:val="Normal"/>
    <w:next w:val="BodyText"/>
    <w:qFormat/>
    <w:rsid w:val="00D26C16"/>
    <w:pPr>
      <w:keepNext/>
      <w:numPr>
        <w:ilvl w:val="2"/>
        <w:numId w:val="1"/>
      </w:numPr>
      <w:spacing w:before="240" w:after="60"/>
      <w:outlineLvl w:val="2"/>
    </w:pPr>
    <w:rPr>
      <w:rFonts w:cs="Arial"/>
      <w:b/>
      <w:bCs/>
      <w:color w:val="4F81BD"/>
      <w:sz w:val="28"/>
      <w:szCs w:val="26"/>
    </w:rPr>
  </w:style>
  <w:style w:type="paragraph" w:styleId="Heading4">
    <w:name w:val="heading 4"/>
    <w:aliases w:val="Title 4"/>
    <w:basedOn w:val="Normal"/>
    <w:next w:val="BodyText"/>
    <w:link w:val="Heading4Char"/>
    <w:qFormat/>
    <w:rsid w:val="00D26C16"/>
    <w:pPr>
      <w:keepNext/>
      <w:numPr>
        <w:ilvl w:val="3"/>
        <w:numId w:val="1"/>
      </w:numPr>
      <w:spacing w:before="240" w:after="60"/>
      <w:outlineLvl w:val="3"/>
    </w:pPr>
    <w:rPr>
      <w:b/>
      <w:bCs/>
      <w:color w:val="4F81BD"/>
      <w:sz w:val="26"/>
      <w:szCs w:val="28"/>
    </w:rPr>
  </w:style>
  <w:style w:type="paragraph" w:styleId="Heading5">
    <w:name w:val="heading 5"/>
    <w:aliases w:val="Title 5"/>
    <w:basedOn w:val="Normal"/>
    <w:next w:val="BodyText"/>
    <w:qFormat/>
    <w:rsid w:val="00D26C16"/>
    <w:pPr>
      <w:numPr>
        <w:ilvl w:val="4"/>
        <w:numId w:val="1"/>
      </w:numPr>
      <w:spacing w:before="240" w:after="60"/>
      <w:outlineLvl w:val="4"/>
    </w:pPr>
    <w:rPr>
      <w:b/>
      <w:bCs/>
      <w:iCs/>
      <w:color w:val="4F81BD"/>
      <w:sz w:val="24"/>
      <w:szCs w:val="26"/>
    </w:rPr>
  </w:style>
  <w:style w:type="paragraph" w:styleId="Heading6">
    <w:name w:val="heading 6"/>
    <w:aliases w:val="Title 6"/>
    <w:basedOn w:val="Normal"/>
    <w:next w:val="BodyText"/>
    <w:qFormat/>
    <w:rsid w:val="00D26C16"/>
    <w:pPr>
      <w:numPr>
        <w:ilvl w:val="5"/>
        <w:numId w:val="1"/>
      </w:numPr>
      <w:spacing w:before="240" w:after="60"/>
      <w:outlineLvl w:val="5"/>
    </w:pPr>
    <w:rPr>
      <w:b/>
      <w:bCs/>
      <w:color w:val="4F81BD"/>
      <w:sz w:val="22"/>
      <w:szCs w:val="22"/>
    </w:rPr>
  </w:style>
  <w:style w:type="paragraph" w:styleId="Heading7">
    <w:name w:val="heading 7"/>
    <w:aliases w:val="Title 7"/>
    <w:basedOn w:val="Normal"/>
    <w:next w:val="BodyText"/>
    <w:qFormat/>
    <w:rsid w:val="00D26C16"/>
    <w:pPr>
      <w:numPr>
        <w:ilvl w:val="6"/>
        <w:numId w:val="1"/>
      </w:numPr>
      <w:spacing w:before="240" w:after="60"/>
      <w:outlineLvl w:val="6"/>
    </w:pPr>
    <w:rPr>
      <w:b/>
      <w:color w:val="4F81BD"/>
    </w:rPr>
  </w:style>
  <w:style w:type="paragraph" w:styleId="Heading8">
    <w:name w:val="heading 8"/>
    <w:aliases w:val="Title 8"/>
    <w:basedOn w:val="Normal"/>
    <w:next w:val="BodyText"/>
    <w:qFormat/>
    <w:rsid w:val="00D26C16"/>
    <w:pPr>
      <w:numPr>
        <w:ilvl w:val="7"/>
        <w:numId w:val="1"/>
      </w:numPr>
      <w:spacing w:before="240" w:after="60"/>
      <w:outlineLvl w:val="7"/>
    </w:pPr>
    <w:rPr>
      <w:iCs/>
      <w:color w:val="4F81BD"/>
    </w:rPr>
  </w:style>
  <w:style w:type="paragraph" w:styleId="Heading9">
    <w:name w:val="heading 9"/>
    <w:aliases w:val="Title 9"/>
    <w:basedOn w:val="Normal"/>
    <w:next w:val="BodyText"/>
    <w:qFormat/>
    <w:rsid w:val="00D26C16"/>
    <w:pPr>
      <w:numPr>
        <w:ilvl w:val="8"/>
        <w:numId w:val="1"/>
      </w:numPr>
      <w:spacing w:before="240" w:after="60"/>
      <w:outlineLvl w:val="8"/>
    </w:pPr>
    <w:rPr>
      <w:rFonts w:cs="Arial"/>
      <w:color w:val="4F81BD"/>
      <w:sz w:val="1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6C16"/>
    <w:rPr>
      <w:rFonts w:ascii="Arial" w:hAnsi="Arial"/>
      <w:color w:val="0000FF"/>
      <w:u w:val="single"/>
    </w:rPr>
  </w:style>
  <w:style w:type="paragraph" w:styleId="TOC1">
    <w:name w:val="toc 1"/>
    <w:basedOn w:val="Normal"/>
    <w:next w:val="Normal"/>
    <w:autoRedefine/>
    <w:uiPriority w:val="39"/>
    <w:rsid w:val="00D26C16"/>
    <w:pPr>
      <w:spacing w:before="120" w:after="120"/>
    </w:pPr>
    <w:rPr>
      <w:rFonts w:ascii="Times New Roman" w:hAnsi="Times New Roman"/>
      <w:b/>
      <w:bCs/>
      <w:caps/>
    </w:rPr>
  </w:style>
  <w:style w:type="paragraph" w:styleId="TOC2">
    <w:name w:val="toc 2"/>
    <w:basedOn w:val="Normal"/>
    <w:next w:val="Normal"/>
    <w:autoRedefine/>
    <w:uiPriority w:val="39"/>
    <w:rsid w:val="00D26C16"/>
    <w:pPr>
      <w:ind w:left="200"/>
    </w:pPr>
    <w:rPr>
      <w:rFonts w:ascii="Times New Roman" w:hAnsi="Times New Roman"/>
      <w:smallCaps/>
    </w:rPr>
  </w:style>
  <w:style w:type="paragraph" w:styleId="TOC3">
    <w:name w:val="toc 3"/>
    <w:basedOn w:val="Normal"/>
    <w:next w:val="Normal"/>
    <w:autoRedefine/>
    <w:uiPriority w:val="39"/>
    <w:rsid w:val="00D26C16"/>
    <w:pPr>
      <w:ind w:left="400"/>
    </w:pPr>
    <w:rPr>
      <w:rFonts w:ascii="Times New Roman" w:hAnsi="Times New Roman"/>
      <w:i/>
      <w:iCs/>
    </w:rPr>
  </w:style>
  <w:style w:type="character" w:customStyle="1" w:styleId="Abstracttext">
    <w:name w:val="Abstract text"/>
    <w:rsid w:val="00417B03"/>
    <w:rPr>
      <w:rFonts w:ascii="Verdana" w:hAnsi="Verdana"/>
    </w:rPr>
  </w:style>
  <w:style w:type="paragraph" w:styleId="Header">
    <w:name w:val="header"/>
    <w:basedOn w:val="Normal"/>
    <w:next w:val="BodyText"/>
    <w:semiHidden/>
    <w:qFormat/>
    <w:rsid w:val="00D26C16"/>
    <w:pPr>
      <w:tabs>
        <w:tab w:val="center" w:pos="4153"/>
        <w:tab w:val="right" w:pos="8306"/>
      </w:tabs>
      <w:spacing w:after="120"/>
    </w:pPr>
    <w:rPr>
      <w:b/>
      <w:color w:val="365F91"/>
      <w:sz w:val="32"/>
    </w:rPr>
  </w:style>
  <w:style w:type="paragraph" w:styleId="Footer">
    <w:name w:val="footer"/>
    <w:basedOn w:val="Normal"/>
    <w:semiHidden/>
    <w:rsid w:val="00D26C16"/>
    <w:pPr>
      <w:tabs>
        <w:tab w:val="center" w:pos="4153"/>
        <w:tab w:val="right" w:pos="8306"/>
      </w:tabs>
    </w:pPr>
  </w:style>
  <w:style w:type="paragraph" w:customStyle="1" w:styleId="AppendixHeading1">
    <w:name w:val="Appendix Heading 1"/>
    <w:basedOn w:val="Heading1"/>
    <w:next w:val="BodyText"/>
    <w:qFormat/>
    <w:rsid w:val="00D26C16"/>
    <w:pPr>
      <w:numPr>
        <w:numId w:val="2"/>
      </w:numPr>
    </w:pPr>
  </w:style>
  <w:style w:type="paragraph" w:customStyle="1" w:styleId="AppendixHeading2">
    <w:name w:val="Appendix Heading 2"/>
    <w:basedOn w:val="Heading2"/>
    <w:next w:val="BodyText"/>
    <w:qFormat/>
    <w:rsid w:val="00D26C16"/>
    <w:pPr>
      <w:numPr>
        <w:numId w:val="12"/>
      </w:numPr>
    </w:pPr>
  </w:style>
  <w:style w:type="paragraph" w:customStyle="1" w:styleId="AppendixHeading3">
    <w:name w:val="Appendix Heading 3"/>
    <w:basedOn w:val="Heading3"/>
    <w:next w:val="BodyText"/>
    <w:qFormat/>
    <w:rsid w:val="00D26C16"/>
    <w:pPr>
      <w:numPr>
        <w:numId w:val="12"/>
      </w:numPr>
    </w:pPr>
  </w:style>
  <w:style w:type="character" w:styleId="PageNumber">
    <w:name w:val="page number"/>
    <w:basedOn w:val="DefaultParagraphFont"/>
    <w:semiHidden/>
    <w:rsid w:val="00D26C16"/>
  </w:style>
  <w:style w:type="paragraph" w:customStyle="1" w:styleId="SJUTitlePageLarge">
    <w:name w:val="SJU Title Page Large"/>
    <w:basedOn w:val="Normal"/>
    <w:next w:val="BodyText"/>
    <w:qFormat/>
    <w:rsid w:val="005A1A8B"/>
    <w:pPr>
      <w:spacing w:after="360"/>
    </w:pPr>
    <w:rPr>
      <w:rFonts w:cs="Arial"/>
      <w:b/>
      <w:bCs/>
      <w:sz w:val="52"/>
      <w:szCs w:val="22"/>
      <w:lang w:eastAsia="en-US"/>
    </w:rPr>
  </w:style>
  <w:style w:type="paragraph" w:customStyle="1" w:styleId="SJUTitlePage">
    <w:name w:val="SJU Title Page"/>
    <w:basedOn w:val="Normal"/>
    <w:next w:val="BodyText"/>
    <w:qFormat/>
    <w:rsid w:val="007420F0"/>
    <w:pPr>
      <w:spacing w:before="120" w:after="120"/>
      <w:ind w:right="2931"/>
    </w:pPr>
    <w:rPr>
      <w:b/>
      <w:i/>
      <w:sz w:val="22"/>
      <w:lang w:val="en-US" w:eastAsia="en-US"/>
    </w:rPr>
  </w:style>
  <w:style w:type="paragraph" w:styleId="BodyText">
    <w:name w:val="Body Text"/>
    <w:aliases w:val="Body"/>
    <w:basedOn w:val="Normal"/>
    <w:link w:val="BodyTextChar"/>
    <w:qFormat/>
    <w:rsid w:val="00EB1315"/>
    <w:pPr>
      <w:spacing w:before="120" w:after="120"/>
      <w:jc w:val="both"/>
    </w:pPr>
  </w:style>
  <w:style w:type="paragraph" w:customStyle="1" w:styleId="SJUHeaderGreen">
    <w:name w:val="SJU Header Green"/>
    <w:basedOn w:val="Normal"/>
    <w:next w:val="BodyText"/>
    <w:qFormat/>
    <w:rsid w:val="004C2B45"/>
    <w:rPr>
      <w:b/>
      <w:color w:val="7AB51D"/>
    </w:rPr>
  </w:style>
  <w:style w:type="paragraph" w:customStyle="1" w:styleId="GuidanceBullet2">
    <w:name w:val="Guidance Bullet 2"/>
    <w:basedOn w:val="GuidanceBullet"/>
    <w:next w:val="Guidance"/>
    <w:rsid w:val="00EC5894"/>
    <w:pPr>
      <w:numPr>
        <w:numId w:val="11"/>
      </w:numPr>
    </w:pPr>
  </w:style>
  <w:style w:type="paragraph" w:customStyle="1" w:styleId="GuidanceBullet">
    <w:name w:val="Guidance Bullet"/>
    <w:basedOn w:val="Guidance"/>
    <w:link w:val="GuidanceBulletCar"/>
    <w:rsid w:val="00C86216"/>
    <w:pPr>
      <w:numPr>
        <w:numId w:val="9"/>
      </w:numPr>
    </w:pPr>
  </w:style>
  <w:style w:type="paragraph" w:customStyle="1" w:styleId="Footer1">
    <w:name w:val="Footer1"/>
    <w:basedOn w:val="Footer"/>
    <w:rsid w:val="001279F9"/>
    <w:pPr>
      <w:tabs>
        <w:tab w:val="clear" w:pos="4153"/>
        <w:tab w:val="clear" w:pos="8306"/>
      </w:tabs>
      <w:ind w:firstLine="2"/>
      <w:jc w:val="center"/>
    </w:pPr>
    <w:rPr>
      <w:sz w:val="16"/>
      <w:szCs w:val="16"/>
    </w:rPr>
  </w:style>
  <w:style w:type="paragraph" w:customStyle="1" w:styleId="PageNumber1">
    <w:name w:val="Page Number1"/>
    <w:basedOn w:val="Footer1"/>
    <w:next w:val="Footer1"/>
    <w:rsid w:val="005A1A8B"/>
    <w:pPr>
      <w:jc w:val="right"/>
    </w:pPr>
    <w:rPr>
      <w:color w:val="365F91"/>
    </w:rPr>
  </w:style>
  <w:style w:type="paragraph" w:customStyle="1" w:styleId="Mainlist">
    <w:name w:val="Main list"/>
    <w:basedOn w:val="Normal"/>
    <w:link w:val="MainlistCar"/>
    <w:rsid w:val="009A6F0F"/>
    <w:pPr>
      <w:numPr>
        <w:numId w:val="4"/>
      </w:numPr>
      <w:spacing w:before="60" w:after="60"/>
      <w:jc w:val="both"/>
    </w:pPr>
    <w:rPr>
      <w:color w:val="000000"/>
      <w:lang w:eastAsia="en-US"/>
    </w:rPr>
  </w:style>
  <w:style w:type="paragraph" w:customStyle="1" w:styleId="Endofdocument">
    <w:name w:val="End of document"/>
    <w:basedOn w:val="Normal"/>
    <w:next w:val="Normal"/>
    <w:rsid w:val="00250F77"/>
    <w:pPr>
      <w:pageBreakBefore/>
      <w:spacing w:before="6000" w:after="60"/>
      <w:jc w:val="center"/>
    </w:pPr>
    <w:rPr>
      <w:b/>
      <w:bCs/>
      <w:caps/>
      <w:color w:val="000000"/>
      <w:szCs w:val="32"/>
      <w:lang w:val="fr-FR" w:eastAsia="en-US"/>
    </w:rPr>
  </w:style>
  <w:style w:type="table" w:styleId="TableGrid">
    <w:name w:val="Table Grid"/>
    <w:basedOn w:val="TableNormal"/>
    <w:rsid w:val="00D26C1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uidance">
    <w:name w:val="Guidance"/>
    <w:basedOn w:val="BodyText"/>
    <w:link w:val="GuidanceCar"/>
    <w:rsid w:val="00250F77"/>
    <w:pPr>
      <w:spacing w:before="60" w:after="60"/>
    </w:pPr>
    <w:rPr>
      <w:i/>
      <w:iCs/>
      <w:color w:val="333399"/>
      <w:sz w:val="18"/>
    </w:rPr>
  </w:style>
  <w:style w:type="paragraph" w:customStyle="1" w:styleId="AbstractGuidance">
    <w:name w:val="Abstract Guidance"/>
    <w:basedOn w:val="BodyText"/>
    <w:rsid w:val="00D26C16"/>
    <w:rPr>
      <w:i/>
      <w:iCs/>
      <w:color w:val="1F497D"/>
      <w:sz w:val="18"/>
    </w:rPr>
  </w:style>
  <w:style w:type="paragraph" w:customStyle="1" w:styleId="ExecutiveSummary">
    <w:name w:val="Executive Summary"/>
    <w:basedOn w:val="Heading1"/>
    <w:rsid w:val="00D26C16"/>
    <w:pPr>
      <w:numPr>
        <w:numId w:val="0"/>
      </w:numPr>
    </w:pPr>
    <w:rPr>
      <w:rFonts w:cs="Times New Roman"/>
      <w:szCs w:val="20"/>
    </w:rPr>
  </w:style>
  <w:style w:type="paragraph" w:customStyle="1" w:styleId="GuidanceBold">
    <w:name w:val="Guidance Bold"/>
    <w:basedOn w:val="Normal"/>
    <w:link w:val="GuidanceBoldCarCar"/>
    <w:rsid w:val="00C86216"/>
    <w:pPr>
      <w:spacing w:before="120" w:after="120"/>
      <w:jc w:val="both"/>
    </w:pPr>
    <w:rPr>
      <w:b/>
      <w:bCs/>
      <w:i/>
      <w:iCs/>
      <w:color w:val="333399"/>
      <w:sz w:val="18"/>
    </w:rPr>
  </w:style>
  <w:style w:type="paragraph" w:customStyle="1" w:styleId="AppendixHeading4">
    <w:name w:val="Appendix Heading 4"/>
    <w:basedOn w:val="Heading4"/>
    <w:next w:val="BodyText"/>
    <w:rsid w:val="00620DE0"/>
    <w:pPr>
      <w:numPr>
        <w:numId w:val="12"/>
      </w:numPr>
    </w:pPr>
  </w:style>
  <w:style w:type="character" w:customStyle="1" w:styleId="GuidanceBoldCarCar">
    <w:name w:val="Guidance Bold Car Car"/>
    <w:link w:val="GuidanceBold"/>
    <w:rsid w:val="00D26C16"/>
    <w:rPr>
      <w:rFonts w:ascii="Arial" w:hAnsi="Arial"/>
      <w:b/>
      <w:bCs/>
      <w:i/>
      <w:iCs/>
      <w:color w:val="333399"/>
      <w:sz w:val="18"/>
      <w:lang w:val="en-GB" w:eastAsia="en-GB" w:bidi="ar-SA"/>
    </w:rPr>
  </w:style>
  <w:style w:type="character" w:customStyle="1" w:styleId="BodyTextChar">
    <w:name w:val="Body Text Char"/>
    <w:aliases w:val="Body Char"/>
    <w:link w:val="BodyText"/>
    <w:rsid w:val="00EB1315"/>
    <w:rPr>
      <w:rFonts w:ascii="Arial" w:hAnsi="Arial"/>
      <w:lang w:val="en-GB" w:eastAsia="en-GB" w:bidi="ar-SA"/>
    </w:rPr>
  </w:style>
  <w:style w:type="character" w:customStyle="1" w:styleId="GuidanceCar">
    <w:name w:val="Guidance Car"/>
    <w:link w:val="Guidance"/>
    <w:rsid w:val="00250F77"/>
    <w:rPr>
      <w:rFonts w:ascii="Arial" w:hAnsi="Arial"/>
      <w:i/>
      <w:iCs/>
      <w:color w:val="333399"/>
      <w:sz w:val="18"/>
      <w:lang w:val="en-GB" w:eastAsia="en-GB" w:bidi="ar-SA"/>
    </w:rPr>
  </w:style>
  <w:style w:type="paragraph" w:customStyle="1" w:styleId="Titlesamepage">
    <w:name w:val="Title (same page)"/>
    <w:basedOn w:val="Header"/>
    <w:next w:val="BodyText"/>
    <w:rsid w:val="00D26C16"/>
    <w:pPr>
      <w:spacing w:before="240"/>
    </w:pPr>
    <w:rPr>
      <w:bCs/>
    </w:rPr>
  </w:style>
  <w:style w:type="numbering" w:customStyle="1" w:styleId="Reference">
    <w:name w:val="Reference"/>
    <w:basedOn w:val="NoList"/>
    <w:rsid w:val="009A6F0F"/>
    <w:pPr>
      <w:numPr>
        <w:numId w:val="7"/>
      </w:numPr>
    </w:pPr>
  </w:style>
  <w:style w:type="paragraph" w:customStyle="1" w:styleId="Titlenewpage">
    <w:name w:val="Title (new page)"/>
    <w:basedOn w:val="Header"/>
    <w:next w:val="BodyText"/>
    <w:rsid w:val="00D26C16"/>
    <w:pPr>
      <w:pageBreakBefore/>
    </w:pPr>
    <w:rPr>
      <w:rFonts w:cs="Arial"/>
    </w:rPr>
  </w:style>
  <w:style w:type="paragraph" w:customStyle="1" w:styleId="NotetoAuthor">
    <w:name w:val="Note to Author"/>
    <w:basedOn w:val="BodyText"/>
    <w:rsid w:val="00427BAB"/>
    <w:pPr>
      <w:jc w:val="center"/>
    </w:pPr>
    <w:rPr>
      <w:b/>
      <w:bCs/>
      <w:color w:val="FFFFFF"/>
      <w:sz w:val="52"/>
    </w:rPr>
  </w:style>
  <w:style w:type="paragraph" w:customStyle="1" w:styleId="Directive">
    <w:name w:val="Directive"/>
    <w:basedOn w:val="BodyText"/>
    <w:rsid w:val="00A96553"/>
    <w:pPr>
      <w:jc w:val="center"/>
    </w:pPr>
    <w:rPr>
      <w:b/>
      <w:bCs/>
      <w:color w:val="800000"/>
      <w:sz w:val="22"/>
    </w:rPr>
  </w:style>
  <w:style w:type="character" w:customStyle="1" w:styleId="MainlistCar">
    <w:name w:val="Main list Car"/>
    <w:link w:val="Mainlist"/>
    <w:rsid w:val="00140A50"/>
    <w:rPr>
      <w:rFonts w:ascii="Arial" w:hAnsi="Arial"/>
      <w:color w:val="000000"/>
      <w:lang w:val="en-GB" w:eastAsia="en-US" w:bidi="ar-SA"/>
    </w:rPr>
  </w:style>
  <w:style w:type="character" w:customStyle="1" w:styleId="Note">
    <w:name w:val="Note"/>
    <w:rsid w:val="002719A6"/>
    <w:rPr>
      <w:i/>
      <w:iCs/>
      <w:sz w:val="16"/>
      <w:szCs w:val="16"/>
    </w:rPr>
  </w:style>
  <w:style w:type="character" w:customStyle="1" w:styleId="GuidanceBulletCar">
    <w:name w:val="Guidance Bullet Car"/>
    <w:link w:val="GuidanceBullet"/>
    <w:rsid w:val="00C86216"/>
    <w:rPr>
      <w:rFonts w:ascii="Arial" w:hAnsi="Arial"/>
      <w:i/>
      <w:iCs/>
      <w:color w:val="333399"/>
      <w:sz w:val="18"/>
      <w:lang w:val="en-GB" w:eastAsia="en-GB" w:bidi="ar-SA"/>
    </w:rPr>
  </w:style>
  <w:style w:type="paragraph" w:customStyle="1" w:styleId="GuidanceList">
    <w:name w:val="Guidance List"/>
    <w:basedOn w:val="Guidance"/>
    <w:next w:val="Guidance"/>
    <w:rsid w:val="00C86216"/>
    <w:pPr>
      <w:numPr>
        <w:numId w:val="10"/>
      </w:numPr>
    </w:pPr>
  </w:style>
  <w:style w:type="paragraph" w:customStyle="1" w:styleId="Legend">
    <w:name w:val="Legend"/>
    <w:basedOn w:val="BodyText"/>
    <w:rsid w:val="00C86216"/>
    <w:pPr>
      <w:jc w:val="center"/>
    </w:pPr>
  </w:style>
  <w:style w:type="paragraph" w:customStyle="1" w:styleId="TableTitle">
    <w:name w:val="Table Title"/>
    <w:basedOn w:val="BodyText"/>
    <w:rsid w:val="00C86216"/>
    <w:pPr>
      <w:jc w:val="center"/>
    </w:pPr>
    <w:rPr>
      <w:b/>
    </w:rPr>
  </w:style>
  <w:style w:type="paragraph" w:customStyle="1" w:styleId="TableTitleLeft">
    <w:name w:val="Table Title Left"/>
    <w:basedOn w:val="BodyText"/>
    <w:link w:val="TableTitleLeftCarCar"/>
    <w:rsid w:val="00C86216"/>
    <w:pPr>
      <w:jc w:val="left"/>
    </w:pPr>
    <w:rPr>
      <w:b/>
      <w:bCs/>
    </w:rPr>
  </w:style>
  <w:style w:type="character" w:customStyle="1" w:styleId="TableTitleLeftCarCar">
    <w:name w:val="Table Title Left Car Car"/>
    <w:link w:val="TableTitleLeft"/>
    <w:rsid w:val="00C86216"/>
    <w:rPr>
      <w:rFonts w:ascii="Arial" w:hAnsi="Arial"/>
      <w:b/>
      <w:bCs/>
      <w:lang w:val="en-GB" w:eastAsia="en-GB" w:bidi="ar-SA"/>
    </w:rPr>
  </w:style>
  <w:style w:type="paragraph" w:customStyle="1" w:styleId="TableTitleWhite">
    <w:name w:val="Table Title White"/>
    <w:basedOn w:val="BodyText"/>
    <w:rsid w:val="00C86216"/>
    <w:pPr>
      <w:jc w:val="center"/>
    </w:pPr>
    <w:rPr>
      <w:b/>
      <w:color w:val="FFFFFF"/>
    </w:rPr>
  </w:style>
  <w:style w:type="character" w:customStyle="1" w:styleId="TraceTable">
    <w:name w:val="Trace Table"/>
    <w:rsid w:val="00C86216"/>
    <w:rPr>
      <w:sz w:val="16"/>
    </w:rPr>
  </w:style>
  <w:style w:type="character" w:styleId="CommentReference">
    <w:name w:val="annotation reference"/>
    <w:semiHidden/>
    <w:rsid w:val="00A32248"/>
    <w:rPr>
      <w:rFonts w:cs="Times New Roman"/>
      <w:sz w:val="16"/>
      <w:szCs w:val="16"/>
    </w:rPr>
  </w:style>
  <w:style w:type="paragraph" w:styleId="CommentText">
    <w:name w:val="annotation text"/>
    <w:basedOn w:val="Normal"/>
    <w:link w:val="CommentTextChar"/>
    <w:semiHidden/>
    <w:rsid w:val="00A32248"/>
  </w:style>
  <w:style w:type="character" w:customStyle="1" w:styleId="CommentTextChar">
    <w:name w:val="Comment Text Char"/>
    <w:link w:val="CommentText"/>
    <w:semiHidden/>
    <w:locked/>
    <w:rsid w:val="00A32248"/>
    <w:rPr>
      <w:rFonts w:ascii="Arial" w:hAnsi="Arial"/>
      <w:lang w:val="en-GB" w:eastAsia="en-GB" w:bidi="ar-SA"/>
    </w:rPr>
  </w:style>
  <w:style w:type="paragraph" w:styleId="TableofFigures">
    <w:name w:val="table of figures"/>
    <w:basedOn w:val="Normal"/>
    <w:next w:val="Normal"/>
    <w:uiPriority w:val="99"/>
    <w:rsid w:val="00971116"/>
  </w:style>
  <w:style w:type="paragraph" w:styleId="DocumentMap">
    <w:name w:val="Document Map"/>
    <w:basedOn w:val="Normal"/>
    <w:semiHidden/>
    <w:rsid w:val="004F0F6C"/>
    <w:pPr>
      <w:shd w:val="clear" w:color="auto" w:fill="000080"/>
    </w:pPr>
    <w:rPr>
      <w:rFonts w:ascii="Tahoma" w:hAnsi="Tahoma" w:cs="Tahoma"/>
    </w:rPr>
  </w:style>
  <w:style w:type="paragraph" w:styleId="BalloonText">
    <w:name w:val="Balloon Text"/>
    <w:basedOn w:val="Normal"/>
    <w:semiHidden/>
    <w:rsid w:val="00A32248"/>
    <w:rPr>
      <w:rFonts w:ascii="Tahoma" w:hAnsi="Tahoma" w:cs="Tahoma"/>
      <w:sz w:val="16"/>
      <w:szCs w:val="16"/>
    </w:rPr>
  </w:style>
  <w:style w:type="character" w:customStyle="1" w:styleId="Heading4Char">
    <w:name w:val="Heading 4 Char"/>
    <w:aliases w:val="Title 4 Char"/>
    <w:link w:val="Heading4"/>
    <w:rsid w:val="001F7D03"/>
    <w:rPr>
      <w:rFonts w:ascii="Arial" w:hAnsi="Arial"/>
      <w:b/>
      <w:bCs/>
      <w:color w:val="4F81BD"/>
      <w:sz w:val="26"/>
      <w:szCs w:val="28"/>
    </w:rPr>
  </w:style>
  <w:style w:type="paragraph" w:styleId="CommentSubject">
    <w:name w:val="annotation subject"/>
    <w:basedOn w:val="CommentText"/>
    <w:next w:val="CommentText"/>
    <w:link w:val="CommentSubjectChar"/>
    <w:rsid w:val="008C7DA4"/>
    <w:rPr>
      <w:b/>
      <w:bCs/>
    </w:rPr>
  </w:style>
  <w:style w:type="character" w:customStyle="1" w:styleId="CommentSubjectChar">
    <w:name w:val="Comment Subject Char"/>
    <w:link w:val="CommentSubject"/>
    <w:rsid w:val="008C7DA4"/>
    <w:rPr>
      <w:rFonts w:ascii="Arial" w:hAnsi="Arial"/>
      <w:b/>
      <w:bCs/>
      <w:lang w:val="en-GB" w:eastAsia="en-GB" w:bidi="ar-SA"/>
    </w:rPr>
  </w:style>
  <w:style w:type="paragraph" w:styleId="Revision">
    <w:name w:val="Revision"/>
    <w:hidden/>
    <w:uiPriority w:val="99"/>
    <w:semiHidden/>
    <w:rsid w:val="00315D4F"/>
    <w:rPr>
      <w:rFonts w:ascii="Arial" w:hAnsi="Arial"/>
    </w:rPr>
  </w:style>
  <w:style w:type="paragraph" w:styleId="ListParagraph">
    <w:name w:val="List Paragraph"/>
    <w:basedOn w:val="Normal"/>
    <w:uiPriority w:val="34"/>
    <w:qFormat/>
    <w:rsid w:val="005B1D9D"/>
    <w:pPr>
      <w:ind w:left="72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706902">
      <w:bodyDiv w:val="1"/>
      <w:marLeft w:val="0"/>
      <w:marRight w:val="0"/>
      <w:marTop w:val="0"/>
      <w:marBottom w:val="0"/>
      <w:divBdr>
        <w:top w:val="none" w:sz="0" w:space="0" w:color="auto"/>
        <w:left w:val="none" w:sz="0" w:space="0" w:color="auto"/>
        <w:bottom w:val="none" w:sz="0" w:space="0" w:color="auto"/>
        <w:right w:val="none" w:sz="0" w:space="0" w:color="auto"/>
      </w:divBdr>
    </w:div>
    <w:div w:id="1711416701">
      <w:bodyDiv w:val="1"/>
      <w:marLeft w:val="0"/>
      <w:marRight w:val="0"/>
      <w:marTop w:val="0"/>
      <w:marBottom w:val="0"/>
      <w:divBdr>
        <w:top w:val="none" w:sz="0" w:space="0" w:color="auto"/>
        <w:left w:val="none" w:sz="0" w:space="0" w:color="auto"/>
        <w:bottom w:val="none" w:sz="0" w:space="0" w:color="auto"/>
        <w:right w:val="none" w:sz="0" w:space="0" w:color="auto"/>
      </w:divBdr>
    </w:div>
    <w:div w:id="2086563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tmmasterplan.eu"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extranet.eurocontrol.int/http:/atmlexicon.eurocontrol.int/en/index.php/SESAR"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wnloads\SJU-LC-0102-CFP_-_Appendix_I_-_Demonstration_Repor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lcf76f155ced4ddcb4097134ff3c332f xmlns="76c91d98-7809-481a-a1ac-bd62ec4f59fb">
      <Terms xmlns="http://schemas.microsoft.com/office/infopath/2007/PartnerControls"/>
    </lcf76f155ced4ddcb4097134ff3c332f>
    <TaxCatchAll xmlns="85e6ab8e-cbd2-4a96-93f4-452498ebce46"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24073E82C5C590418396DC255F0DC745" ma:contentTypeVersion="13" ma:contentTypeDescription="Crear nuevo documento." ma:contentTypeScope="" ma:versionID="7d5f230db50da0a02171c3e18d7897cf">
  <xsd:schema xmlns:xsd="http://www.w3.org/2001/XMLSchema" xmlns:xs="http://www.w3.org/2001/XMLSchema" xmlns:p="http://schemas.microsoft.com/office/2006/metadata/properties" xmlns:ns2="76c91d98-7809-481a-a1ac-bd62ec4f59fb" xmlns:ns3="85e6ab8e-cbd2-4a96-93f4-452498ebce46" targetNamespace="http://schemas.microsoft.com/office/2006/metadata/properties" ma:root="true" ma:fieldsID="9c40cd1b29989cc5d6495f5265c0bcf2" ns2:_="" ns3:_="">
    <xsd:import namespace="76c91d98-7809-481a-a1ac-bd62ec4f59fb"/>
    <xsd:import namespace="85e6ab8e-cbd2-4a96-93f4-452498ebce4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91d98-7809-481a-a1ac-bd62ec4f5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887da879-9240-4ca9-a76a-392843ffcf3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e6ab8e-cbd2-4a96-93f4-452498ebce4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42c2357-5418-49b8-991f-f5c8b07a19d6}" ma:internalName="TaxCatchAll" ma:showField="CatchAllData" ma:web="85e6ab8e-cbd2-4a96-93f4-452498ebce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3C4BF2-1C1D-4A6B-B0D4-145B372DEC4D}">
  <ds:schemaRefs>
    <ds:schemaRef ds:uri="http://schemas.microsoft.com/office/2006/metadata/properties"/>
    <ds:schemaRef ds:uri="76c91d98-7809-481a-a1ac-bd62ec4f59fb"/>
    <ds:schemaRef ds:uri="http://schemas.microsoft.com/office/infopath/2007/PartnerControls"/>
    <ds:schemaRef ds:uri="85e6ab8e-cbd2-4a96-93f4-452498ebce46"/>
  </ds:schemaRefs>
</ds:datastoreItem>
</file>

<file path=customXml/itemProps2.xml><?xml version="1.0" encoding="utf-8"?>
<ds:datastoreItem xmlns:ds="http://schemas.openxmlformats.org/officeDocument/2006/customXml" ds:itemID="{0A826657-FA15-4338-BDC0-0850A6B46EA5}">
  <ds:schemaRefs>
    <ds:schemaRef ds:uri="http://schemas.openxmlformats.org/officeDocument/2006/bibliography"/>
  </ds:schemaRefs>
</ds:datastoreItem>
</file>

<file path=customXml/itemProps3.xml><?xml version="1.0" encoding="utf-8"?>
<ds:datastoreItem xmlns:ds="http://schemas.openxmlformats.org/officeDocument/2006/customXml" ds:itemID="{28CC236D-F042-4D48-8130-4EFA2ECCCDC5}">
  <ds:schemaRefs>
    <ds:schemaRef ds:uri="http://schemas.microsoft.com/sharepoint/v3/contenttype/forms"/>
  </ds:schemaRefs>
</ds:datastoreItem>
</file>

<file path=customXml/itemProps4.xml><?xml version="1.0" encoding="utf-8"?>
<ds:datastoreItem xmlns:ds="http://schemas.openxmlformats.org/officeDocument/2006/customXml" ds:itemID="{4F5A3E1F-D6F8-4F2B-972C-526979793C46}"/>
</file>

<file path=docProps/app.xml><?xml version="1.0" encoding="utf-8"?>
<Properties xmlns="http://schemas.openxmlformats.org/officeDocument/2006/extended-properties" xmlns:vt="http://schemas.openxmlformats.org/officeDocument/2006/docPropsVTypes">
  <Template>SJU-LC-0102-CFP_-_Appendix_I_-_Demonstration_Report_Template.dotx</Template>
  <TotalTime>22</TotalTime>
  <Pages>17</Pages>
  <Words>3648</Words>
  <Characters>20799</Characters>
  <Application>Microsoft Office Word</Application>
  <DocSecurity>0</DocSecurity>
  <Lines>173</Lines>
  <Paragraphs>48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Demonstration Report Template</vt:lpstr>
      <vt:lpstr>Validation Report (VALR) Template</vt:lpstr>
    </vt:vector>
  </TitlesOfParts>
  <Company>SESAR Joint Undertaking</Company>
  <LinksUpToDate>false</LinksUpToDate>
  <CharactersWithSpaces>24399</CharactersWithSpaces>
  <SharedDoc>false</SharedDoc>
  <HLinks>
    <vt:vector size="318" baseType="variant">
      <vt:variant>
        <vt:i4>852044</vt:i4>
      </vt:variant>
      <vt:variant>
        <vt:i4>357</vt:i4>
      </vt:variant>
      <vt:variant>
        <vt:i4>0</vt:i4>
      </vt:variant>
      <vt:variant>
        <vt:i4>5</vt:i4>
      </vt:variant>
      <vt:variant>
        <vt:lpwstr>https://www.atmmasterplan.eu/</vt:lpwstr>
      </vt:variant>
      <vt:variant>
        <vt:lpwstr/>
      </vt:variant>
      <vt:variant>
        <vt:i4>1507337</vt:i4>
      </vt:variant>
      <vt:variant>
        <vt:i4>354</vt:i4>
      </vt:variant>
      <vt:variant>
        <vt:i4>0</vt:i4>
      </vt:variant>
      <vt:variant>
        <vt:i4>5</vt:i4>
      </vt:variant>
      <vt:variant>
        <vt:lpwstr>https://extranet.eurocontrol.int/http:/atmlexicon.eurocontrol.int/en/index.php/SESAR</vt:lpwstr>
      </vt:variant>
      <vt:variant>
        <vt:lpwstr/>
      </vt:variant>
      <vt:variant>
        <vt:i4>1572912</vt:i4>
      </vt:variant>
      <vt:variant>
        <vt:i4>323</vt:i4>
      </vt:variant>
      <vt:variant>
        <vt:i4>0</vt:i4>
      </vt:variant>
      <vt:variant>
        <vt:i4>5</vt:i4>
      </vt:variant>
      <vt:variant>
        <vt:lpwstr/>
      </vt:variant>
      <vt:variant>
        <vt:lpwstr>_Toc361242690</vt:lpwstr>
      </vt:variant>
      <vt:variant>
        <vt:i4>1638448</vt:i4>
      </vt:variant>
      <vt:variant>
        <vt:i4>317</vt:i4>
      </vt:variant>
      <vt:variant>
        <vt:i4>0</vt:i4>
      </vt:variant>
      <vt:variant>
        <vt:i4>5</vt:i4>
      </vt:variant>
      <vt:variant>
        <vt:lpwstr/>
      </vt:variant>
      <vt:variant>
        <vt:lpwstr>_Toc361242689</vt:lpwstr>
      </vt:variant>
      <vt:variant>
        <vt:i4>1638448</vt:i4>
      </vt:variant>
      <vt:variant>
        <vt:i4>311</vt:i4>
      </vt:variant>
      <vt:variant>
        <vt:i4>0</vt:i4>
      </vt:variant>
      <vt:variant>
        <vt:i4>5</vt:i4>
      </vt:variant>
      <vt:variant>
        <vt:lpwstr/>
      </vt:variant>
      <vt:variant>
        <vt:lpwstr>_Toc361242688</vt:lpwstr>
      </vt:variant>
      <vt:variant>
        <vt:i4>1638448</vt:i4>
      </vt:variant>
      <vt:variant>
        <vt:i4>305</vt:i4>
      </vt:variant>
      <vt:variant>
        <vt:i4>0</vt:i4>
      </vt:variant>
      <vt:variant>
        <vt:i4>5</vt:i4>
      </vt:variant>
      <vt:variant>
        <vt:lpwstr/>
      </vt:variant>
      <vt:variant>
        <vt:lpwstr>_Toc361242687</vt:lpwstr>
      </vt:variant>
      <vt:variant>
        <vt:i4>1572926</vt:i4>
      </vt:variant>
      <vt:variant>
        <vt:i4>296</vt:i4>
      </vt:variant>
      <vt:variant>
        <vt:i4>0</vt:i4>
      </vt:variant>
      <vt:variant>
        <vt:i4>5</vt:i4>
      </vt:variant>
      <vt:variant>
        <vt:lpwstr/>
      </vt:variant>
      <vt:variant>
        <vt:lpwstr>_Toc370399429</vt:lpwstr>
      </vt:variant>
      <vt:variant>
        <vt:i4>1572926</vt:i4>
      </vt:variant>
      <vt:variant>
        <vt:i4>290</vt:i4>
      </vt:variant>
      <vt:variant>
        <vt:i4>0</vt:i4>
      </vt:variant>
      <vt:variant>
        <vt:i4>5</vt:i4>
      </vt:variant>
      <vt:variant>
        <vt:lpwstr/>
      </vt:variant>
      <vt:variant>
        <vt:lpwstr>_Toc370399428</vt:lpwstr>
      </vt:variant>
      <vt:variant>
        <vt:i4>1572926</vt:i4>
      </vt:variant>
      <vt:variant>
        <vt:i4>284</vt:i4>
      </vt:variant>
      <vt:variant>
        <vt:i4>0</vt:i4>
      </vt:variant>
      <vt:variant>
        <vt:i4>5</vt:i4>
      </vt:variant>
      <vt:variant>
        <vt:lpwstr/>
      </vt:variant>
      <vt:variant>
        <vt:lpwstr>_Toc370399427</vt:lpwstr>
      </vt:variant>
      <vt:variant>
        <vt:i4>1572926</vt:i4>
      </vt:variant>
      <vt:variant>
        <vt:i4>278</vt:i4>
      </vt:variant>
      <vt:variant>
        <vt:i4>0</vt:i4>
      </vt:variant>
      <vt:variant>
        <vt:i4>5</vt:i4>
      </vt:variant>
      <vt:variant>
        <vt:lpwstr/>
      </vt:variant>
      <vt:variant>
        <vt:lpwstr>_Toc370399426</vt:lpwstr>
      </vt:variant>
      <vt:variant>
        <vt:i4>1572926</vt:i4>
      </vt:variant>
      <vt:variant>
        <vt:i4>272</vt:i4>
      </vt:variant>
      <vt:variant>
        <vt:i4>0</vt:i4>
      </vt:variant>
      <vt:variant>
        <vt:i4>5</vt:i4>
      </vt:variant>
      <vt:variant>
        <vt:lpwstr/>
      </vt:variant>
      <vt:variant>
        <vt:lpwstr>_Toc370399425</vt:lpwstr>
      </vt:variant>
      <vt:variant>
        <vt:i4>1572926</vt:i4>
      </vt:variant>
      <vt:variant>
        <vt:i4>266</vt:i4>
      </vt:variant>
      <vt:variant>
        <vt:i4>0</vt:i4>
      </vt:variant>
      <vt:variant>
        <vt:i4>5</vt:i4>
      </vt:variant>
      <vt:variant>
        <vt:lpwstr/>
      </vt:variant>
      <vt:variant>
        <vt:lpwstr>_Toc370399424</vt:lpwstr>
      </vt:variant>
      <vt:variant>
        <vt:i4>1572926</vt:i4>
      </vt:variant>
      <vt:variant>
        <vt:i4>260</vt:i4>
      </vt:variant>
      <vt:variant>
        <vt:i4>0</vt:i4>
      </vt:variant>
      <vt:variant>
        <vt:i4>5</vt:i4>
      </vt:variant>
      <vt:variant>
        <vt:lpwstr/>
      </vt:variant>
      <vt:variant>
        <vt:lpwstr>_Toc370399423</vt:lpwstr>
      </vt:variant>
      <vt:variant>
        <vt:i4>1572926</vt:i4>
      </vt:variant>
      <vt:variant>
        <vt:i4>254</vt:i4>
      </vt:variant>
      <vt:variant>
        <vt:i4>0</vt:i4>
      </vt:variant>
      <vt:variant>
        <vt:i4>5</vt:i4>
      </vt:variant>
      <vt:variant>
        <vt:lpwstr/>
      </vt:variant>
      <vt:variant>
        <vt:lpwstr>_Toc370399422</vt:lpwstr>
      </vt:variant>
      <vt:variant>
        <vt:i4>1572926</vt:i4>
      </vt:variant>
      <vt:variant>
        <vt:i4>248</vt:i4>
      </vt:variant>
      <vt:variant>
        <vt:i4>0</vt:i4>
      </vt:variant>
      <vt:variant>
        <vt:i4>5</vt:i4>
      </vt:variant>
      <vt:variant>
        <vt:lpwstr/>
      </vt:variant>
      <vt:variant>
        <vt:lpwstr>_Toc370399421</vt:lpwstr>
      </vt:variant>
      <vt:variant>
        <vt:i4>1572926</vt:i4>
      </vt:variant>
      <vt:variant>
        <vt:i4>242</vt:i4>
      </vt:variant>
      <vt:variant>
        <vt:i4>0</vt:i4>
      </vt:variant>
      <vt:variant>
        <vt:i4>5</vt:i4>
      </vt:variant>
      <vt:variant>
        <vt:lpwstr/>
      </vt:variant>
      <vt:variant>
        <vt:lpwstr>_Toc370399420</vt:lpwstr>
      </vt:variant>
      <vt:variant>
        <vt:i4>1769534</vt:i4>
      </vt:variant>
      <vt:variant>
        <vt:i4>236</vt:i4>
      </vt:variant>
      <vt:variant>
        <vt:i4>0</vt:i4>
      </vt:variant>
      <vt:variant>
        <vt:i4>5</vt:i4>
      </vt:variant>
      <vt:variant>
        <vt:lpwstr/>
      </vt:variant>
      <vt:variant>
        <vt:lpwstr>_Toc370399419</vt:lpwstr>
      </vt:variant>
      <vt:variant>
        <vt:i4>1769534</vt:i4>
      </vt:variant>
      <vt:variant>
        <vt:i4>230</vt:i4>
      </vt:variant>
      <vt:variant>
        <vt:i4>0</vt:i4>
      </vt:variant>
      <vt:variant>
        <vt:i4>5</vt:i4>
      </vt:variant>
      <vt:variant>
        <vt:lpwstr/>
      </vt:variant>
      <vt:variant>
        <vt:lpwstr>_Toc370399418</vt:lpwstr>
      </vt:variant>
      <vt:variant>
        <vt:i4>1769534</vt:i4>
      </vt:variant>
      <vt:variant>
        <vt:i4>224</vt:i4>
      </vt:variant>
      <vt:variant>
        <vt:i4>0</vt:i4>
      </vt:variant>
      <vt:variant>
        <vt:i4>5</vt:i4>
      </vt:variant>
      <vt:variant>
        <vt:lpwstr/>
      </vt:variant>
      <vt:variant>
        <vt:lpwstr>_Toc370399417</vt:lpwstr>
      </vt:variant>
      <vt:variant>
        <vt:i4>1769534</vt:i4>
      </vt:variant>
      <vt:variant>
        <vt:i4>218</vt:i4>
      </vt:variant>
      <vt:variant>
        <vt:i4>0</vt:i4>
      </vt:variant>
      <vt:variant>
        <vt:i4>5</vt:i4>
      </vt:variant>
      <vt:variant>
        <vt:lpwstr/>
      </vt:variant>
      <vt:variant>
        <vt:lpwstr>_Toc370399416</vt:lpwstr>
      </vt:variant>
      <vt:variant>
        <vt:i4>1769534</vt:i4>
      </vt:variant>
      <vt:variant>
        <vt:i4>212</vt:i4>
      </vt:variant>
      <vt:variant>
        <vt:i4>0</vt:i4>
      </vt:variant>
      <vt:variant>
        <vt:i4>5</vt:i4>
      </vt:variant>
      <vt:variant>
        <vt:lpwstr/>
      </vt:variant>
      <vt:variant>
        <vt:lpwstr>_Toc370399415</vt:lpwstr>
      </vt:variant>
      <vt:variant>
        <vt:i4>1769534</vt:i4>
      </vt:variant>
      <vt:variant>
        <vt:i4>206</vt:i4>
      </vt:variant>
      <vt:variant>
        <vt:i4>0</vt:i4>
      </vt:variant>
      <vt:variant>
        <vt:i4>5</vt:i4>
      </vt:variant>
      <vt:variant>
        <vt:lpwstr/>
      </vt:variant>
      <vt:variant>
        <vt:lpwstr>_Toc370399414</vt:lpwstr>
      </vt:variant>
      <vt:variant>
        <vt:i4>1769534</vt:i4>
      </vt:variant>
      <vt:variant>
        <vt:i4>200</vt:i4>
      </vt:variant>
      <vt:variant>
        <vt:i4>0</vt:i4>
      </vt:variant>
      <vt:variant>
        <vt:i4>5</vt:i4>
      </vt:variant>
      <vt:variant>
        <vt:lpwstr/>
      </vt:variant>
      <vt:variant>
        <vt:lpwstr>_Toc370399413</vt:lpwstr>
      </vt:variant>
      <vt:variant>
        <vt:i4>1769534</vt:i4>
      </vt:variant>
      <vt:variant>
        <vt:i4>194</vt:i4>
      </vt:variant>
      <vt:variant>
        <vt:i4>0</vt:i4>
      </vt:variant>
      <vt:variant>
        <vt:i4>5</vt:i4>
      </vt:variant>
      <vt:variant>
        <vt:lpwstr/>
      </vt:variant>
      <vt:variant>
        <vt:lpwstr>_Toc370399412</vt:lpwstr>
      </vt:variant>
      <vt:variant>
        <vt:i4>1769534</vt:i4>
      </vt:variant>
      <vt:variant>
        <vt:i4>188</vt:i4>
      </vt:variant>
      <vt:variant>
        <vt:i4>0</vt:i4>
      </vt:variant>
      <vt:variant>
        <vt:i4>5</vt:i4>
      </vt:variant>
      <vt:variant>
        <vt:lpwstr/>
      </vt:variant>
      <vt:variant>
        <vt:lpwstr>_Toc370399411</vt:lpwstr>
      </vt:variant>
      <vt:variant>
        <vt:i4>1769534</vt:i4>
      </vt:variant>
      <vt:variant>
        <vt:i4>182</vt:i4>
      </vt:variant>
      <vt:variant>
        <vt:i4>0</vt:i4>
      </vt:variant>
      <vt:variant>
        <vt:i4>5</vt:i4>
      </vt:variant>
      <vt:variant>
        <vt:lpwstr/>
      </vt:variant>
      <vt:variant>
        <vt:lpwstr>_Toc370399410</vt:lpwstr>
      </vt:variant>
      <vt:variant>
        <vt:i4>1703998</vt:i4>
      </vt:variant>
      <vt:variant>
        <vt:i4>176</vt:i4>
      </vt:variant>
      <vt:variant>
        <vt:i4>0</vt:i4>
      </vt:variant>
      <vt:variant>
        <vt:i4>5</vt:i4>
      </vt:variant>
      <vt:variant>
        <vt:lpwstr/>
      </vt:variant>
      <vt:variant>
        <vt:lpwstr>_Toc370399409</vt:lpwstr>
      </vt:variant>
      <vt:variant>
        <vt:i4>1703998</vt:i4>
      </vt:variant>
      <vt:variant>
        <vt:i4>170</vt:i4>
      </vt:variant>
      <vt:variant>
        <vt:i4>0</vt:i4>
      </vt:variant>
      <vt:variant>
        <vt:i4>5</vt:i4>
      </vt:variant>
      <vt:variant>
        <vt:lpwstr/>
      </vt:variant>
      <vt:variant>
        <vt:lpwstr>_Toc370399408</vt:lpwstr>
      </vt:variant>
      <vt:variant>
        <vt:i4>1703998</vt:i4>
      </vt:variant>
      <vt:variant>
        <vt:i4>164</vt:i4>
      </vt:variant>
      <vt:variant>
        <vt:i4>0</vt:i4>
      </vt:variant>
      <vt:variant>
        <vt:i4>5</vt:i4>
      </vt:variant>
      <vt:variant>
        <vt:lpwstr/>
      </vt:variant>
      <vt:variant>
        <vt:lpwstr>_Toc370399407</vt:lpwstr>
      </vt:variant>
      <vt:variant>
        <vt:i4>1703998</vt:i4>
      </vt:variant>
      <vt:variant>
        <vt:i4>158</vt:i4>
      </vt:variant>
      <vt:variant>
        <vt:i4>0</vt:i4>
      </vt:variant>
      <vt:variant>
        <vt:i4>5</vt:i4>
      </vt:variant>
      <vt:variant>
        <vt:lpwstr/>
      </vt:variant>
      <vt:variant>
        <vt:lpwstr>_Toc370399406</vt:lpwstr>
      </vt:variant>
      <vt:variant>
        <vt:i4>1703998</vt:i4>
      </vt:variant>
      <vt:variant>
        <vt:i4>152</vt:i4>
      </vt:variant>
      <vt:variant>
        <vt:i4>0</vt:i4>
      </vt:variant>
      <vt:variant>
        <vt:i4>5</vt:i4>
      </vt:variant>
      <vt:variant>
        <vt:lpwstr/>
      </vt:variant>
      <vt:variant>
        <vt:lpwstr>_Toc370399405</vt:lpwstr>
      </vt:variant>
      <vt:variant>
        <vt:i4>1703998</vt:i4>
      </vt:variant>
      <vt:variant>
        <vt:i4>146</vt:i4>
      </vt:variant>
      <vt:variant>
        <vt:i4>0</vt:i4>
      </vt:variant>
      <vt:variant>
        <vt:i4>5</vt:i4>
      </vt:variant>
      <vt:variant>
        <vt:lpwstr/>
      </vt:variant>
      <vt:variant>
        <vt:lpwstr>_Toc370399404</vt:lpwstr>
      </vt:variant>
      <vt:variant>
        <vt:i4>1703998</vt:i4>
      </vt:variant>
      <vt:variant>
        <vt:i4>140</vt:i4>
      </vt:variant>
      <vt:variant>
        <vt:i4>0</vt:i4>
      </vt:variant>
      <vt:variant>
        <vt:i4>5</vt:i4>
      </vt:variant>
      <vt:variant>
        <vt:lpwstr/>
      </vt:variant>
      <vt:variant>
        <vt:lpwstr>_Toc370399403</vt:lpwstr>
      </vt:variant>
      <vt:variant>
        <vt:i4>1703998</vt:i4>
      </vt:variant>
      <vt:variant>
        <vt:i4>134</vt:i4>
      </vt:variant>
      <vt:variant>
        <vt:i4>0</vt:i4>
      </vt:variant>
      <vt:variant>
        <vt:i4>5</vt:i4>
      </vt:variant>
      <vt:variant>
        <vt:lpwstr/>
      </vt:variant>
      <vt:variant>
        <vt:lpwstr>_Toc370399402</vt:lpwstr>
      </vt:variant>
      <vt:variant>
        <vt:i4>1703998</vt:i4>
      </vt:variant>
      <vt:variant>
        <vt:i4>128</vt:i4>
      </vt:variant>
      <vt:variant>
        <vt:i4>0</vt:i4>
      </vt:variant>
      <vt:variant>
        <vt:i4>5</vt:i4>
      </vt:variant>
      <vt:variant>
        <vt:lpwstr/>
      </vt:variant>
      <vt:variant>
        <vt:lpwstr>_Toc370399401</vt:lpwstr>
      </vt:variant>
      <vt:variant>
        <vt:i4>1703998</vt:i4>
      </vt:variant>
      <vt:variant>
        <vt:i4>122</vt:i4>
      </vt:variant>
      <vt:variant>
        <vt:i4>0</vt:i4>
      </vt:variant>
      <vt:variant>
        <vt:i4>5</vt:i4>
      </vt:variant>
      <vt:variant>
        <vt:lpwstr/>
      </vt:variant>
      <vt:variant>
        <vt:lpwstr>_Toc370399400</vt:lpwstr>
      </vt:variant>
      <vt:variant>
        <vt:i4>1245241</vt:i4>
      </vt:variant>
      <vt:variant>
        <vt:i4>116</vt:i4>
      </vt:variant>
      <vt:variant>
        <vt:i4>0</vt:i4>
      </vt:variant>
      <vt:variant>
        <vt:i4>5</vt:i4>
      </vt:variant>
      <vt:variant>
        <vt:lpwstr/>
      </vt:variant>
      <vt:variant>
        <vt:lpwstr>_Toc370399399</vt:lpwstr>
      </vt:variant>
      <vt:variant>
        <vt:i4>1245241</vt:i4>
      </vt:variant>
      <vt:variant>
        <vt:i4>110</vt:i4>
      </vt:variant>
      <vt:variant>
        <vt:i4>0</vt:i4>
      </vt:variant>
      <vt:variant>
        <vt:i4>5</vt:i4>
      </vt:variant>
      <vt:variant>
        <vt:lpwstr/>
      </vt:variant>
      <vt:variant>
        <vt:lpwstr>_Toc370399398</vt:lpwstr>
      </vt:variant>
      <vt:variant>
        <vt:i4>1245241</vt:i4>
      </vt:variant>
      <vt:variant>
        <vt:i4>104</vt:i4>
      </vt:variant>
      <vt:variant>
        <vt:i4>0</vt:i4>
      </vt:variant>
      <vt:variant>
        <vt:i4>5</vt:i4>
      </vt:variant>
      <vt:variant>
        <vt:lpwstr/>
      </vt:variant>
      <vt:variant>
        <vt:lpwstr>_Toc370399397</vt:lpwstr>
      </vt:variant>
      <vt:variant>
        <vt:i4>1245241</vt:i4>
      </vt:variant>
      <vt:variant>
        <vt:i4>98</vt:i4>
      </vt:variant>
      <vt:variant>
        <vt:i4>0</vt:i4>
      </vt:variant>
      <vt:variant>
        <vt:i4>5</vt:i4>
      </vt:variant>
      <vt:variant>
        <vt:lpwstr/>
      </vt:variant>
      <vt:variant>
        <vt:lpwstr>_Toc370399396</vt:lpwstr>
      </vt:variant>
      <vt:variant>
        <vt:i4>1245241</vt:i4>
      </vt:variant>
      <vt:variant>
        <vt:i4>92</vt:i4>
      </vt:variant>
      <vt:variant>
        <vt:i4>0</vt:i4>
      </vt:variant>
      <vt:variant>
        <vt:i4>5</vt:i4>
      </vt:variant>
      <vt:variant>
        <vt:lpwstr/>
      </vt:variant>
      <vt:variant>
        <vt:lpwstr>_Toc370399395</vt:lpwstr>
      </vt:variant>
      <vt:variant>
        <vt:i4>1245241</vt:i4>
      </vt:variant>
      <vt:variant>
        <vt:i4>86</vt:i4>
      </vt:variant>
      <vt:variant>
        <vt:i4>0</vt:i4>
      </vt:variant>
      <vt:variant>
        <vt:i4>5</vt:i4>
      </vt:variant>
      <vt:variant>
        <vt:lpwstr/>
      </vt:variant>
      <vt:variant>
        <vt:lpwstr>_Toc370399394</vt:lpwstr>
      </vt:variant>
      <vt:variant>
        <vt:i4>1245241</vt:i4>
      </vt:variant>
      <vt:variant>
        <vt:i4>80</vt:i4>
      </vt:variant>
      <vt:variant>
        <vt:i4>0</vt:i4>
      </vt:variant>
      <vt:variant>
        <vt:i4>5</vt:i4>
      </vt:variant>
      <vt:variant>
        <vt:lpwstr/>
      </vt:variant>
      <vt:variant>
        <vt:lpwstr>_Toc370399393</vt:lpwstr>
      </vt:variant>
      <vt:variant>
        <vt:i4>1245241</vt:i4>
      </vt:variant>
      <vt:variant>
        <vt:i4>74</vt:i4>
      </vt:variant>
      <vt:variant>
        <vt:i4>0</vt:i4>
      </vt:variant>
      <vt:variant>
        <vt:i4>5</vt:i4>
      </vt:variant>
      <vt:variant>
        <vt:lpwstr/>
      </vt:variant>
      <vt:variant>
        <vt:lpwstr>_Toc370399392</vt:lpwstr>
      </vt:variant>
      <vt:variant>
        <vt:i4>1245241</vt:i4>
      </vt:variant>
      <vt:variant>
        <vt:i4>68</vt:i4>
      </vt:variant>
      <vt:variant>
        <vt:i4>0</vt:i4>
      </vt:variant>
      <vt:variant>
        <vt:i4>5</vt:i4>
      </vt:variant>
      <vt:variant>
        <vt:lpwstr/>
      </vt:variant>
      <vt:variant>
        <vt:lpwstr>_Toc370399391</vt:lpwstr>
      </vt:variant>
      <vt:variant>
        <vt:i4>1245241</vt:i4>
      </vt:variant>
      <vt:variant>
        <vt:i4>62</vt:i4>
      </vt:variant>
      <vt:variant>
        <vt:i4>0</vt:i4>
      </vt:variant>
      <vt:variant>
        <vt:i4>5</vt:i4>
      </vt:variant>
      <vt:variant>
        <vt:lpwstr/>
      </vt:variant>
      <vt:variant>
        <vt:lpwstr>_Toc370399390</vt:lpwstr>
      </vt:variant>
      <vt:variant>
        <vt:i4>1179705</vt:i4>
      </vt:variant>
      <vt:variant>
        <vt:i4>56</vt:i4>
      </vt:variant>
      <vt:variant>
        <vt:i4>0</vt:i4>
      </vt:variant>
      <vt:variant>
        <vt:i4>5</vt:i4>
      </vt:variant>
      <vt:variant>
        <vt:lpwstr/>
      </vt:variant>
      <vt:variant>
        <vt:lpwstr>_Toc370399389</vt:lpwstr>
      </vt:variant>
      <vt:variant>
        <vt:i4>1179705</vt:i4>
      </vt:variant>
      <vt:variant>
        <vt:i4>50</vt:i4>
      </vt:variant>
      <vt:variant>
        <vt:i4>0</vt:i4>
      </vt:variant>
      <vt:variant>
        <vt:i4>5</vt:i4>
      </vt:variant>
      <vt:variant>
        <vt:lpwstr/>
      </vt:variant>
      <vt:variant>
        <vt:lpwstr>_Toc370399388</vt:lpwstr>
      </vt:variant>
      <vt:variant>
        <vt:i4>1179705</vt:i4>
      </vt:variant>
      <vt:variant>
        <vt:i4>44</vt:i4>
      </vt:variant>
      <vt:variant>
        <vt:i4>0</vt:i4>
      </vt:variant>
      <vt:variant>
        <vt:i4>5</vt:i4>
      </vt:variant>
      <vt:variant>
        <vt:lpwstr/>
      </vt:variant>
      <vt:variant>
        <vt:lpwstr>_Toc370399387</vt:lpwstr>
      </vt:variant>
      <vt:variant>
        <vt:i4>1179705</vt:i4>
      </vt:variant>
      <vt:variant>
        <vt:i4>38</vt:i4>
      </vt:variant>
      <vt:variant>
        <vt:i4>0</vt:i4>
      </vt:variant>
      <vt:variant>
        <vt:i4>5</vt:i4>
      </vt:variant>
      <vt:variant>
        <vt:lpwstr/>
      </vt:variant>
      <vt:variant>
        <vt:lpwstr>_Toc370399386</vt:lpwstr>
      </vt:variant>
      <vt:variant>
        <vt:i4>1179705</vt:i4>
      </vt:variant>
      <vt:variant>
        <vt:i4>32</vt:i4>
      </vt:variant>
      <vt:variant>
        <vt:i4>0</vt:i4>
      </vt:variant>
      <vt:variant>
        <vt:i4>5</vt:i4>
      </vt:variant>
      <vt:variant>
        <vt:lpwstr/>
      </vt:variant>
      <vt:variant>
        <vt:lpwstr>_Toc370399385</vt:lpwstr>
      </vt:variant>
      <vt:variant>
        <vt:i4>1179705</vt:i4>
      </vt:variant>
      <vt:variant>
        <vt:i4>26</vt:i4>
      </vt:variant>
      <vt:variant>
        <vt:i4>0</vt:i4>
      </vt:variant>
      <vt:variant>
        <vt:i4>5</vt:i4>
      </vt:variant>
      <vt:variant>
        <vt:lpwstr/>
      </vt:variant>
      <vt:variant>
        <vt:lpwstr>_Toc370399384</vt:lpwstr>
      </vt:variant>
      <vt:variant>
        <vt:i4>131128</vt:i4>
      </vt:variant>
      <vt:variant>
        <vt:i4>21</vt:i4>
      </vt:variant>
      <vt:variant>
        <vt:i4>0</vt:i4>
      </vt:variant>
      <vt:variant>
        <vt:i4>5</vt:i4>
      </vt:variant>
      <vt:variant>
        <vt:lpwstr>mailto:extranet@sesarju.eu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Report Template</dc:title>
  <dc:subject>Demonstration Report</dc:subject>
  <dc:creator>Usuario</dc:creator>
  <dc:description>This is the template to be used and the guidelines to write the Demonstration Report</dc:description>
  <cp:lastModifiedBy>Xavier Hernanz</cp:lastModifiedBy>
  <cp:revision>4</cp:revision>
  <cp:lastPrinted>2012-02-03T10:05:00Z</cp:lastPrinted>
  <dcterms:created xsi:type="dcterms:W3CDTF">2022-10-25T08:15:00Z</dcterms:created>
  <dcterms:modified xsi:type="dcterms:W3CDTF">2022-10-25T08:38:00Z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Title">
    <vt:lpwstr>Project Title</vt:lpwstr>
  </property>
  <property fmtid="{D5CDD505-2E9C-101B-9397-08002B2CF9AE}" pid="3" name="WP">
    <vt:lpwstr>00</vt:lpwstr>
  </property>
  <property fmtid="{D5CDD505-2E9C-101B-9397-08002B2CF9AE}" pid="4" name="SWP">
    <vt:lpwstr>00</vt:lpwstr>
  </property>
  <property fmtid="{D5CDD505-2E9C-101B-9397-08002B2CF9AE}" pid="5" name="P">
    <vt:lpwstr>00</vt:lpwstr>
  </property>
  <property fmtid="{D5CDD505-2E9C-101B-9397-08002B2CF9AE}" pid="6" name="Project Manager">
    <vt:lpwstr>Company</vt:lpwstr>
  </property>
  <property fmtid="{D5CDD505-2E9C-101B-9397-08002B2CF9AE}" pid="7" name="Edition">
    <vt:lpwstr>00.00.00</vt:lpwstr>
  </property>
  <property fmtid="{D5CDD505-2E9C-101B-9397-08002B2CF9AE}" pid="8" name="Step">
    <vt:lpwstr>n</vt:lpwstr>
  </property>
  <property fmtid="{D5CDD505-2E9C-101B-9397-08002B2CF9AE}" pid="9" name="Lot">
    <vt:lpwstr>00</vt:lpwstr>
  </property>
  <property fmtid="{D5CDD505-2E9C-101B-9397-08002B2CF9AE}" pid="10" name="ContentTypeId">
    <vt:lpwstr>0x01010024073E82C5C590418396DC255F0DC745</vt:lpwstr>
  </property>
  <property fmtid="{D5CDD505-2E9C-101B-9397-08002B2CF9AE}" pid="11" name="MediaServiceImageTags">
    <vt:lpwstr/>
  </property>
</Properties>
</file>